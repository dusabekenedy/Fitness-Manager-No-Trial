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5A5A5" w:themeColor="background1" w:themeShade="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85"/>
        <w:gridCol w:w="47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5A5A5" w:themeColor="background1" w:themeShade="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88" w:hRule="atLeast"/>
        </w:trPr>
        <w:tc>
          <w:tcPr>
            <w:tcW w:w="6285" w:type="dxa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853815" cy="1971675"/>
                  <wp:effectExtent l="0" t="0" r="0" b="9525"/>
                  <wp:docPr id="16899612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96125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12"/>
              <w:tblW w:w="4533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533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cantSplit/>
                <w:trHeight w:val="2273" w:hRule="atLeast"/>
              </w:trPr>
              <w:tc>
                <w:tcPr>
                  <w:tcW w:w="4533" w:type="dxa"/>
                </w:tcPr>
                <w:p>
                  <w:pPr>
                    <w:spacing w:after="0" w:line="240" w:lineRule="auto"/>
                    <w:rPr>
                      <w:b/>
                      <w:color w:val="376092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76092" w:themeColor="accent1" w:themeShade="BF"/>
                      <w:sz w:val="40"/>
                      <w:szCs w:val="40"/>
                    </w:rPr>
                    <w:t>Simulation of  beam with hole</w:t>
                  </w:r>
                </w:p>
                <w:p>
                  <w:pPr>
                    <w:spacing w:after="0" w:line="240" w:lineRule="auto"/>
                    <w:rPr>
                      <w:rStyle w:val="11"/>
                      <w:sz w:val="20"/>
                      <w:szCs w:val="20"/>
                    </w:rPr>
                  </w:pPr>
                </w:p>
                <w:p>
                  <w:pPr>
                    <w:spacing w:after="0" w:line="240" w:lineRule="auto"/>
                    <w:rPr>
                      <w:rStyle w:val="11"/>
                      <w:sz w:val="20"/>
                      <w:szCs w:val="20"/>
                    </w:rPr>
                  </w:pPr>
                  <w:r>
                    <w:rPr>
                      <w:rStyle w:val="11"/>
                      <w:sz w:val="20"/>
                      <w:szCs w:val="20"/>
                    </w:rPr>
                    <w:t xml:space="preserve">Date: </w:t>
                  </w:r>
                  <w:r>
                    <w:rPr>
                      <w:rStyle w:val="11"/>
                      <w:b w:val="0"/>
                      <w:sz w:val="20"/>
                      <w:szCs w:val="20"/>
                    </w:rPr>
                    <w:t>17 April 2024</w:t>
                  </w:r>
                  <w:r>
                    <w:rPr>
                      <w:rStyle w:val="11"/>
                      <w:sz w:val="20"/>
                      <w:szCs w:val="20"/>
                    </w:rPr>
                    <w:br w:type="textWrapping"/>
                  </w:r>
                  <w:r>
                    <w:rPr>
                      <w:rStyle w:val="11"/>
                      <w:sz w:val="20"/>
                      <w:szCs w:val="20"/>
                    </w:rPr>
                    <w:t xml:space="preserve">Designer: </w:t>
                  </w:r>
                  <w:r>
                    <w:rPr>
                      <w:rStyle w:val="11"/>
                      <w:b w:val="0"/>
                      <w:sz w:val="20"/>
                      <w:szCs w:val="20"/>
                    </w:rPr>
                    <w:t>Solidworks</w:t>
                  </w:r>
                </w:p>
                <w:p>
                  <w:pPr>
                    <w:spacing w:after="0" w:line="240" w:lineRule="auto"/>
                    <w:rPr>
                      <w:rStyle w:val="11"/>
                      <w:b w:val="0"/>
                      <w:sz w:val="20"/>
                      <w:szCs w:val="20"/>
                    </w:rPr>
                  </w:pPr>
                  <w:r>
                    <w:rPr>
                      <w:rStyle w:val="11"/>
                      <w:sz w:val="20"/>
                      <w:szCs w:val="20"/>
                    </w:rPr>
                    <w:t>Study name:</w:t>
                  </w:r>
                  <w:r>
                    <w:rPr>
                      <w:rStyle w:val="11"/>
                      <w:b w:val="0"/>
                      <w:sz w:val="20"/>
                      <w:szCs w:val="20"/>
                    </w:rPr>
                    <w:t xml:space="preserve"> beam with hole</w:t>
                  </w:r>
                </w:p>
                <w:p>
                  <w:pPr>
                    <w:spacing w:after="0" w:line="240" w:lineRule="auto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11"/>
                      <w:sz w:val="20"/>
                      <w:szCs w:val="20"/>
                    </w:rPr>
                    <w:t>Analysis type:</w:t>
                  </w:r>
                  <w:r>
                    <w:rPr>
                      <w:rStyle w:val="11"/>
                      <w:b w:val="0"/>
                    </w:rPr>
                    <w:t xml:space="preserve"> </w:t>
                  </w:r>
                  <w:r>
                    <w:rPr>
                      <w:rStyle w:val="11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6839" w:hRule="atLeast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hAnsiTheme="minorHAnsi" w:eastAsia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Theme="minorHAnsi" w:hAnsiTheme="minorHAnsi" w:eastAsiaTheme="minorEastAsia" w:cstheme="minorBidi"/>
                      <w:b w:val="0"/>
                      <w:bCs w:val="0"/>
                      <w:color w:val="auto"/>
                      <w:sz w:val="20"/>
                      <w:szCs w:val="22"/>
                    </w:rPr>
                  </w:sdtEndPr>
                  <w:sdtContent>
                    <w:p>
                      <w:pPr>
                        <w:pStyle w:val="27"/>
                        <w:spacing w:line="240" w:lineRule="auto"/>
                      </w:pPr>
                      <w:r>
                        <w:t>Table of Contents</w:t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HYPERLINK \l "_Toc164239704"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Description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_Toc164239704 \h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"_Toc164239705"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Assumptions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_Toc164239705 \h 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"_Toc164239706"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Model Information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_Toc164239706 \h 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"_Toc164239707"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Study Properties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_Toc164239707 \h </w:instrText>
                      </w:r>
                      <w:r>
                        <w:fldChar w:fldCharType="separate"/>
                      </w:r>
                      <w:r>
                        <w:t>3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"_Toc164239708"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Units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_Toc164239708 \h </w:instrText>
                      </w:r>
                      <w:r>
                        <w:fldChar w:fldCharType="separate"/>
                      </w:r>
                      <w:r>
                        <w:t>3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"_Toc164239709"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Material Properties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_Toc164239709 \h </w:instrText>
                      </w:r>
                      <w:r>
                        <w:fldChar w:fldCharType="separate"/>
                      </w:r>
                      <w:r>
                        <w:t>4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"_Toc164239710"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Loads and Fixtures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_Toc164239710 \h </w:instrText>
                      </w:r>
                      <w:r>
                        <w:fldChar w:fldCharType="separate"/>
                      </w:r>
                      <w:r>
                        <w:t>4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"_Toc164239711"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Connector Definitions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_Toc164239711 \h </w:instrText>
                      </w:r>
                      <w:r>
                        <w:fldChar w:fldCharType="separate"/>
                      </w:r>
                      <w:r>
                        <w:t>5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"_Toc164239712"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Interaction Information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_Toc164239712 \h </w:instrText>
                      </w:r>
                      <w:r>
                        <w:fldChar w:fldCharType="separate"/>
                      </w:r>
                      <w:r>
                        <w:t>5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"_Toc164239713"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Mesh information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_Toc164239713 \h </w:instrText>
                      </w:r>
                      <w:r>
                        <w:fldChar w:fldCharType="separate"/>
                      </w:r>
                      <w:r>
                        <w:t>5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"_Toc164239714"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Sensor Details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_Toc164239714 \h </w:instrText>
                      </w:r>
                      <w:r>
                        <w:fldChar w:fldCharType="separate"/>
                      </w:r>
                      <w:r>
                        <w:t>6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"_Toc164239715"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Resultant Forces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_Toc164239715 \h </w:instrText>
                      </w:r>
                      <w:r>
                        <w:fldChar w:fldCharType="separate"/>
                      </w:r>
                      <w:r>
                        <w:t>6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"_Toc164239716"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Beams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_Toc164239716 \h </w:instrText>
                      </w:r>
                      <w:r>
                        <w:fldChar w:fldCharType="separate"/>
                      </w:r>
                      <w:r>
                        <w:t>6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"_Toc164239717"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Study Results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_Toc164239717 \h </w:instrText>
                      </w:r>
                      <w:r>
                        <w:fldChar w:fldCharType="separate"/>
                      </w:r>
                      <w:r>
                        <w:t>7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"_Toc164239718"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Conclusion</w:t>
                      </w:r>
                      <w:r>
                        <w:tab/>
                      </w:r>
                      <w:r>
                        <w:fldChar w:fldCharType="begin"/>
                      </w:r>
                      <w:r>
                        <w:instrText xml:space="preserve"> PAGEREF _Toc164239718 \h </w:instrText>
                      </w:r>
                      <w:r>
                        <w:fldChar w:fldCharType="separate"/>
                      </w:r>
                      <w:r>
                        <w:t>9</w: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  <w:p>
                      <w:pPr>
                        <w:pStyle w:val="13"/>
                        <w:rPr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>
            <w:pPr>
              <w:spacing w:after="0" w:line="240" w:lineRule="auto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5A5A5" w:themeColor="background1" w:themeShade="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24" w:hRule="atLeast"/>
        </w:trPr>
        <w:tc>
          <w:tcPr>
            <w:tcW w:w="6285" w:type="dxa"/>
          </w:tcPr>
          <w:p>
            <w:pPr>
              <w:pStyle w:val="2"/>
              <w:spacing w:line="240" w:lineRule="auto"/>
            </w:pPr>
            <w:bookmarkStart w:id="0" w:name="_Toc164239704"/>
            <w:r>
              <w:t>Description</w:t>
            </w:r>
            <w:bookmarkEnd w:id="0"/>
          </w:p>
          <w:p>
            <w:pPr>
              <w:spacing w:after="0" w:line="240" w:lineRule="auto"/>
            </w:pPr>
            <w:r>
              <w:t>No Data</w:t>
            </w:r>
          </w:p>
        </w:tc>
        <w:tc>
          <w:tcPr>
            <w:tcW w:w="4713" w:type="dxa"/>
            <w:vMerge w:val="continue"/>
          </w:tcPr>
          <w:p>
            <w:pPr>
              <w:pStyle w:val="15"/>
            </w:pPr>
          </w:p>
        </w:tc>
      </w:tr>
    </w:tbl>
    <w:p>
      <w:r>
        <w:br w:type="page"/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6" w:type="dxa"/>
          </w:tcPr>
          <w:p>
            <w:pPr>
              <w:pStyle w:val="2"/>
              <w:spacing w:line="240" w:lineRule="auto"/>
            </w:pPr>
            <w:bookmarkStart w:id="1" w:name="_Toc164239705"/>
            <w:bookmarkStart w:id="2" w:name="_Toc245020139"/>
            <w:bookmarkStart w:id="3" w:name="_Toc243733140"/>
            <w:bookmarkStart w:id="4" w:name="_Toc245020107"/>
            <w:r>
              <w:t>Assumptions</w:t>
            </w:r>
            <w:bookmarkEnd w:id="1"/>
          </w:p>
          <w:p>
            <w:pPr>
              <w:spacing w:after="0" w:line="240" w:lineRule="auto"/>
            </w:pPr>
          </w:p>
        </w:tc>
      </w:tr>
    </w:tbl>
    <w:p>
      <w:pPr>
        <w:pStyle w:val="2"/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6" w:type="dxa"/>
          </w:tcPr>
          <w:p>
            <w:pPr>
              <w:pStyle w:val="2"/>
              <w:spacing w:line="240" w:lineRule="auto"/>
            </w:pPr>
            <w:bookmarkStart w:id="5" w:name="_Toc164239706"/>
            <w:r>
              <w:t>Model Information</w:t>
            </w:r>
            <w:bookmarkEnd w:id="5"/>
          </w:p>
          <w:p>
            <w:pPr>
              <w:spacing w:after="0" w:line="240" w:lineRule="auto"/>
            </w:pPr>
          </w:p>
          <w:tbl>
            <w:tblPr>
              <w:tblStyle w:val="34"/>
              <w:tblW w:w="0" w:type="auto"/>
              <w:jc w:val="center"/>
              <w:tblBorders>
                <w:top w:val="single" w:color="4F81BD" w:themeColor="accent1" w:sz="18" w:space="0"/>
                <w:left w:val="single" w:color="000000" w:themeColor="text1" w:sz="8" w:space="0"/>
                <w:bottom w:val="single" w:color="4F81BD" w:themeColor="accent1" w:sz="18" w:space="0"/>
                <w:right w:val="single" w:color="000000" w:themeColor="text1" w:sz="8" w:space="0"/>
                <w:insideH w:val="single" w:color="000000" w:themeColor="text1" w:sz="8" w:space="0"/>
                <w:insideV w:val="single" w:color="000000" w:themeColor="text1" w:sz="8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77"/>
              <w:gridCol w:w="2340"/>
              <w:gridCol w:w="3060"/>
              <w:gridCol w:w="2677"/>
            </w:tblGrid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4" w:hRule="atLeast"/>
                <w:tblHeader/>
                <w:jc w:val="center"/>
              </w:trPr>
              <w:tc>
                <w:tcPr>
                  <w:tcW w:w="10754" w:type="dxa"/>
                  <w:gridSpan w:val="4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548DD4" w:themeColor="text2" w:themeTint="99" w:sz="18" w:space="0"/>
                    <w:insideH w:val="single" w:sz="18" w:space="0"/>
                    <w:insideV w:val="single" w:sz="8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12"/>
                    <w:tblW w:w="0" w:type="auto"/>
                    <w:tblInd w:w="944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8640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8640" w:type="dxa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</w:rPr>
                        </w:pPr>
                        <w:r>
                          <w:rPr>
                            <w:b/>
                            <w:bCs/>
                          </w:rPr>
                          <w:drawing>
                            <wp:inline distT="0" distB="0" distL="0" distR="0">
                              <wp:extent cx="5349240" cy="3338830"/>
                              <wp:effectExtent l="0" t="0" r="3810" b="0"/>
                              <wp:docPr id="1590591210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90591210" name="Picture 2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3388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/>
                      <w:bCs w:val="0"/>
                      <w:sz w:val="20"/>
                      <w:szCs w:val="20"/>
                    </w:rPr>
                    <w:t xml:space="preserve">Model name: </w:t>
                  </w:r>
                  <w:r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  <w:sz w:val="20"/>
                      <w:szCs w:val="20"/>
                    </w:rPr>
                    <w:t>beam with hole</w:t>
                  </w:r>
                </w:p>
                <w:p>
                  <w:pPr>
                    <w:spacing w:before="0" w:after="0" w:line="240" w:lineRule="auto"/>
                    <w:jc w:val="center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/>
                      <w:bCs w:val="0"/>
                      <w:sz w:val="20"/>
                      <w:szCs w:val="20"/>
                    </w:rPr>
                    <w:t xml:space="preserve">Current Configuration: </w:t>
                  </w:r>
                  <w:r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  <w:sz w:val="20"/>
                      <w:szCs w:val="20"/>
                    </w:rPr>
                    <w:t>Default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4" w:hRule="atLeast"/>
                <w:tblHeader/>
                <w:jc w:val="center"/>
              </w:trPr>
              <w:tc>
                <w:tcPr>
                  <w:tcW w:w="10754" w:type="dxa"/>
                  <w:gridSpan w:val="4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548DD4" w:themeColor="text2" w:themeTint="99" w:sz="1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/>
                      <w:bCs w:val="0"/>
                      <w:sz w:val="24"/>
                      <w:szCs w:val="24"/>
                    </w:rPr>
                    <w:t>Solid Bodies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4" w:hRule="atLeast"/>
                <w:tblHeader/>
                <w:jc w:val="center"/>
              </w:trPr>
              <w:tc>
                <w:tcPr>
                  <w:tcW w:w="2677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/>
                      <w:bCs w:val="0"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/>
                      <w:bCs w:val="0"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/>
                      <w:bCs w:val="0"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548DD4" w:themeColor="text2" w:themeTint="99" w:sz="1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/>
                      <w:bCs w:val="0"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4" w:hRule="atLeast"/>
                <w:tblHeader/>
                <w:jc w:val="center"/>
              </w:trPr>
              <w:tc>
                <w:tcPr>
                  <w:tcW w:w="2677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  <w:sz w:val="20"/>
                      <w:szCs w:val="20"/>
                    </w:rPr>
                    <w:t>Cut-Extrude1</w:t>
                  </w:r>
                </w:p>
                <w:p>
                  <w:pPr>
                    <w:spacing w:before="0" w:after="0" w:line="240" w:lineRule="auto"/>
                    <w:jc w:val="center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drawing>
                      <wp:inline distT="0" distB="0" distL="0" distR="0">
                        <wp:extent cx="1562735" cy="975360"/>
                        <wp:effectExtent l="0" t="0" r="0" b="0"/>
                        <wp:docPr id="36811003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811003" name="Picture 3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75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rFonts w:asciiTheme="majorHAnsi" w:hAnsiTheme="majorHAnsi" w:eastAsiaTheme="majorEastAsia" w:cstheme="majorBid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/>
                      <w:bCs/>
                      <w:sz w:val="20"/>
                      <w:szCs w:val="20"/>
                    </w:rPr>
                    <w:t>Mass:75.4881 kg</w:t>
                  </w:r>
                </w:p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rFonts w:asciiTheme="majorHAnsi" w:hAnsiTheme="majorHAnsi" w:eastAsiaTheme="majorEastAsia" w:cstheme="majorBid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/>
                      <w:bCs/>
                      <w:sz w:val="20"/>
                      <w:szCs w:val="20"/>
                    </w:rPr>
                    <w:t>Volume:0.00980365 m^3</w:t>
                  </w:r>
                </w:p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rFonts w:asciiTheme="majorHAnsi" w:hAnsiTheme="majorHAnsi" w:eastAsiaTheme="majorEastAsia" w:cstheme="majorBid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/>
                      <w:bCs/>
                      <w:sz w:val="20"/>
                      <w:szCs w:val="20"/>
                    </w:rPr>
                    <w:t>Density:7,700 kg/m^3</w:t>
                  </w:r>
                </w:p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rFonts w:asciiTheme="majorHAnsi" w:hAnsiTheme="majorHAnsi" w:eastAsiaTheme="majorEastAsia" w:cstheme="majorBid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/>
                      <w:bCs/>
                      <w:sz w:val="20"/>
                      <w:szCs w:val="20"/>
                    </w:rPr>
                    <w:t>Weight:739.783 N</w:t>
                  </w:r>
                </w:p>
                <w:p>
                  <w:pPr>
                    <w:spacing w:before="0" w:after="0" w:line="240" w:lineRule="auto"/>
                    <w:jc w:val="center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</w:p>
              </w:tc>
              <w:tc>
                <w:tcPr>
                  <w:tcW w:w="2677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548DD4" w:themeColor="text2" w:themeTint="99" w:sz="18" w:space="0"/>
                    <w:insideH w:val="single" w:sz="18" w:space="0"/>
                    <w:insideV w:val="single" w:sz="8" w:space="0"/>
                  </w:tcBorders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rFonts w:asciiTheme="majorHAnsi" w:hAnsiTheme="majorHAnsi" w:eastAsiaTheme="majorEastAsia" w:cstheme="majorBid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/>
                      <w:bCs/>
                      <w:sz w:val="20"/>
                      <w:szCs w:val="20"/>
                    </w:rPr>
                    <w:t>C:\Users\user\OneDrive\Documenten\Adobe\beam with hole.SLDPRT</w:t>
                  </w:r>
                </w:p>
                <w:p>
                  <w:pPr>
                    <w:spacing w:before="0" w:after="0" w:line="240" w:lineRule="auto"/>
                    <w:jc w:val="center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  <w:sz w:val="20"/>
                      <w:szCs w:val="20"/>
                    </w:rPr>
                    <w:t>Apr 17 09:39:36 2024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</w:tbl>
    <w:p/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1016" w:type="dxa"/>
          </w:tcPr>
          <w:p>
            <w:pPr>
              <w:pStyle w:val="2"/>
              <w:spacing w:line="240" w:lineRule="auto"/>
            </w:pPr>
            <w:bookmarkStart w:id="6" w:name="_Toc164239707"/>
            <w:r>
              <w:t>Study Properties</w:t>
            </w:r>
            <w:bookmarkEnd w:id="6"/>
          </w:p>
          <w:tbl>
            <w:tblPr>
              <w:tblStyle w:val="35"/>
              <w:tblW w:w="0" w:type="auto"/>
              <w:tblInd w:w="0" w:type="dxa"/>
              <w:tblBorders>
                <w:top w:val="single" w:color="4F81BD" w:themeColor="accent1" w:sz="8" w:space="0"/>
                <w:left w:val="none" w:color="auto" w:sz="0" w:space="0"/>
                <w:bottom w:val="single" w:color="4F81BD" w:themeColor="accent1" w:sz="8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386"/>
              <w:gridCol w:w="5392"/>
            </w:tblGrid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beam with hole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Static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Solid Mesh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On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Include temperature loads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298 Kelvin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Off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Automatic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Off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Off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Off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Automatic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Off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On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Off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Off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SOLIDWORKS document (C:\Users\user\OneDrive\Documenten\Adobe)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bookmarkEnd w:id="2"/>
      <w:bookmarkEnd w:id="3"/>
      <w:bookmarkEnd w:id="4"/>
    </w:tbl>
    <w:p/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6" w:type="dxa"/>
          </w:tcPr>
          <w:p>
            <w:pPr>
              <w:pStyle w:val="2"/>
              <w:spacing w:line="240" w:lineRule="auto"/>
            </w:pPr>
            <w:bookmarkStart w:id="7" w:name="_Toc164239708"/>
            <w:r>
              <w:t>Units</w:t>
            </w:r>
            <w:bookmarkEnd w:id="7"/>
          </w:p>
          <w:tbl>
            <w:tblPr>
              <w:tblStyle w:val="35"/>
              <w:tblW w:w="0" w:type="auto"/>
              <w:tblInd w:w="0" w:type="dxa"/>
              <w:tblBorders>
                <w:top w:val="single" w:color="4F81BD" w:themeColor="accent1" w:sz="8" w:space="0"/>
                <w:left w:val="none" w:color="auto" w:sz="0" w:space="0"/>
                <w:bottom w:val="single" w:color="4F81BD" w:themeColor="accent1" w:sz="8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389"/>
              <w:gridCol w:w="5389"/>
            </w:tblGrid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SI (MKS)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mm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Kelvin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Rad/sec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N/m^2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</w:tbl>
    <w:p/>
    <w:tbl>
      <w:tblPr>
        <w:tblStyle w:val="12"/>
        <w:tblW w:w="111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8" w:hRule="atLeast"/>
        </w:trPr>
        <w:tc>
          <w:tcPr>
            <w:tcW w:w="11136" w:type="dxa"/>
          </w:tcPr>
          <w:p>
            <w:pPr>
              <w:pStyle w:val="2"/>
              <w:spacing w:line="240" w:lineRule="auto"/>
            </w:pPr>
            <w:bookmarkStart w:id="8" w:name="_Toc164239709"/>
            <w:bookmarkStart w:id="9" w:name="_Toc245020144"/>
            <w:bookmarkStart w:id="10" w:name="_Toc243733144"/>
            <w:bookmarkStart w:id="11" w:name="_Toc245020112"/>
            <w:r>
              <w:t>Material Properties</w:t>
            </w:r>
            <w:bookmarkEnd w:id="8"/>
          </w:p>
          <w:tbl>
            <w:tblPr>
              <w:tblStyle w:val="31"/>
              <w:tblW w:w="0" w:type="auto"/>
              <w:tblInd w:w="1" w:type="dxa"/>
              <w:tblBorders>
                <w:top w:val="single" w:color="366091" w:themeColor="accent1" w:themeShade="BF" w:sz="18" w:space="0"/>
                <w:left w:val="single" w:color="auto" w:sz="8" w:space="0"/>
                <w:bottom w:val="single" w:color="366091" w:themeColor="accent1" w:themeShade="BF" w:sz="18" w:space="0"/>
                <w:right w:val="single" w:color="auto" w:sz="8" w:space="0"/>
                <w:insideH w:val="single" w:color="auto" w:sz="8" w:space="0"/>
                <w:insideV w:val="single" w:color="auto" w:sz="8" w:space="0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</w:tblPr>
            <w:tblGrid>
              <w:gridCol w:w="3229"/>
              <w:gridCol w:w="4741"/>
              <w:gridCol w:w="2892"/>
            </w:tblGrid>
            <w:tr>
              <w:tblPrEx>
                <w:tblBorders>
                  <w:top w:val="single" w:color="366091" w:themeColor="accent1" w:themeShade="BF" w:sz="18" w:space="0"/>
                  <w:left w:val="single" w:color="auto" w:sz="8" w:space="0"/>
                  <w:bottom w:val="single" w:color="366091" w:themeColor="accent1" w:themeShade="BF" w:sz="18" w:space="0"/>
                  <w:right w:val="single" w:color="auto" w:sz="8" w:space="0"/>
                  <w:insideH w:val="single" w:color="auto" w:sz="8" w:space="0"/>
                  <w:insideV w:val="single" w:color="auto" w:sz="8" w:space="0"/>
                </w:tblBorders>
              </w:tblPrEx>
              <w:trPr>
                <w:trHeight w:val="94" w:hRule="atLeast"/>
              </w:trPr>
              <w:tc>
                <w:tcPr>
                  <w:tcW w:w="3229" w:type="dxa"/>
                  <w:tcBorders>
                    <w:top w:val="single" w:color="366091" w:themeColor="accent1" w:themeShade="BF" w:sz="18" w:space="0"/>
                    <w:left w:val="single" w:color="548DD4" w:themeColor="text2" w:themeTint="99" w:sz="18" w:space="0"/>
                    <w:bottom w:val="single" w:color="auto" w:sz="8" w:space="0"/>
                    <w:right w:val="single" w:color="548DD4" w:themeColor="text2" w:themeTint="99" w:sz="1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b/>
                      <w:bCs w:val="0"/>
                      <w:color w:val="auto"/>
                    </w:rPr>
                  </w:pPr>
                  <w:r>
                    <w:rPr>
                      <w:rStyle w:val="11"/>
                      <w:b/>
                      <w:bCs w:val="0"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color="366091" w:themeColor="accent1" w:themeShade="BF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b/>
                      <w:bCs w:val="0"/>
                      <w:color w:val="auto"/>
                    </w:rPr>
                  </w:pPr>
                  <w:r>
                    <w:rPr>
                      <w:rStyle w:val="11"/>
                      <w:b/>
                      <w:bCs w:val="0"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color="366091" w:themeColor="accent1" w:themeShade="BF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b/>
                      <w:bCs w:val="0"/>
                      <w:color w:val="auto"/>
                    </w:rPr>
                  </w:pPr>
                  <w:r>
                    <w:rPr>
                      <w:rStyle w:val="11"/>
                      <w:b/>
                      <w:bCs w:val="0"/>
                      <w:color w:val="auto"/>
                    </w:rPr>
                    <w:t>Components</w:t>
                  </w:r>
                </w:p>
              </w:tc>
            </w:tr>
            <w:tr>
              <w:tblPrEx>
                <w:tblBorders>
                  <w:top w:val="single" w:color="366091" w:themeColor="accent1" w:themeShade="BF" w:sz="18" w:space="0"/>
                  <w:left w:val="single" w:color="auto" w:sz="8" w:space="0"/>
                  <w:bottom w:val="single" w:color="366091" w:themeColor="accent1" w:themeShade="BF" w:sz="18" w:space="0"/>
                  <w:right w:val="single" w:color="auto" w:sz="8" w:space="0"/>
                  <w:insideH w:val="single" w:color="auto" w:sz="8" w:space="0"/>
                  <w:insideV w:val="single" w:color="auto" w:sz="8" w:space="0"/>
                </w:tblBorders>
                <w:tblCellMar>
                  <w:top w:w="58" w:type="dxa"/>
                  <w:left w:w="115" w:type="dxa"/>
                  <w:bottom w:w="58" w:type="dxa"/>
                  <w:right w:w="115" w:type="dxa"/>
                </w:tblCellMar>
              </w:tblPrEx>
              <w:trPr>
                <w:trHeight w:val="289" w:hRule="atLeast"/>
              </w:trPr>
              <w:tc>
                <w:tcPr>
                  <w:tcW w:w="3229" w:type="dxa"/>
                  <w:tcBorders>
                    <w:top w:val="single" w:color="548DD4" w:themeColor="text2" w:themeTint="99" w:sz="18" w:space="0"/>
                    <w:left w:val="nil"/>
                    <w:bottom w:val="single" w:color="auto" w:sz="8" w:space="0"/>
                  </w:tcBorders>
                  <w:vAlign w:val="center"/>
                </w:tcPr>
                <w:p>
                  <w:pPr>
                    <w:spacing w:after="0" w:line="240" w:lineRule="auto"/>
                    <w:jc w:val="center"/>
                    <w:rPr>
                      <w:rStyle w:val="11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drawing>
                      <wp:inline distT="0" distB="0" distL="0" distR="0">
                        <wp:extent cx="1904365" cy="1188720"/>
                        <wp:effectExtent l="0" t="0" r="635" b="0"/>
                        <wp:docPr id="939870583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9870583" name="Picture 4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color="548DD4" w:themeColor="text2" w:themeTint="99" w:sz="18" w:space="0"/>
                    <w:bottom w:val="single" w:color="auto" w:sz="8" w:space="0"/>
                  </w:tcBorders>
                </w:tcPr>
                <w:tbl>
                  <w:tblPr>
                    <w:tblStyle w:val="22"/>
                    <w:tblW w:w="4509" w:type="dxa"/>
                    <w:tblInd w:w="0" w:type="dxa"/>
                    <w:tblBorders>
                      <w:top w:val="single" w:color="F9B074" w:themeColor="accent6" w:themeTint="BF" w:sz="8" w:space="0"/>
                      <w:left w:val="single" w:color="F9B074" w:themeColor="accent6" w:themeTint="BF" w:sz="8" w:space="0"/>
                      <w:bottom w:val="single" w:color="F9B074" w:themeColor="accent6" w:themeTint="BF" w:sz="8" w:space="0"/>
                      <w:right w:val="single" w:color="F9B074" w:themeColor="accent6" w:themeTint="BF" w:sz="8" w:space="0"/>
                      <w:insideH w:val="single" w:color="F9B074" w:themeColor="accent6" w:themeTint="BF" w:sz="8" w:space="0"/>
                      <w:insideV w:val="single" w:color="F9B074" w:themeColor="accent6" w:themeTint="BF" w:sz="8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2242"/>
                    <w:gridCol w:w="2267"/>
                  </w:tblGrid>
                  <w:tr>
                    <w:tblPrEx>
                      <w:tblBorders>
                        <w:top w:val="single" w:color="F9B074" w:themeColor="accent6" w:themeTint="BF" w:sz="8" w:space="0"/>
                        <w:left w:val="single" w:color="F9B074" w:themeColor="accent6" w:themeTint="BF" w:sz="8" w:space="0"/>
                        <w:bottom w:val="single" w:color="F9B074" w:themeColor="accent6" w:themeTint="BF" w:sz="8" w:space="0"/>
                        <w:right w:val="single" w:color="F9B074" w:themeColor="accent6" w:themeTint="BF" w:sz="8" w:space="0"/>
                        <w:insideH w:val="single" w:color="F9B074" w:themeColor="accent6" w:themeTint="BF" w:sz="8" w:space="0"/>
                        <w:insideV w:val="single" w:color="F9B074" w:themeColor="accent6" w:themeTint="BF" w:sz="8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3" w:hRule="atLeast"/>
                    </w:trPr>
                    <w:tc>
                      <w:tcPr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rStyle w:val="11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  <w:t>Name: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>
                    <w:tblPrEx>
                      <w:tblBorders>
                        <w:top w:val="single" w:color="F9B074" w:themeColor="accent6" w:themeTint="BF" w:sz="8" w:space="0"/>
                        <w:left w:val="single" w:color="F9B074" w:themeColor="accent6" w:themeTint="BF" w:sz="8" w:space="0"/>
                        <w:bottom w:val="single" w:color="F9B074" w:themeColor="accent6" w:themeTint="BF" w:sz="8" w:space="0"/>
                        <w:right w:val="single" w:color="F9B074" w:themeColor="accent6" w:themeTint="BF" w:sz="8" w:space="0"/>
                        <w:insideH w:val="single" w:color="F9B074" w:themeColor="accent6" w:themeTint="BF" w:sz="8" w:space="0"/>
                        <w:insideV w:val="single" w:color="F9B074" w:themeColor="accent6" w:themeTint="BF" w:sz="8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3" w:hRule="atLeast"/>
                    </w:trPr>
                    <w:tc>
                      <w:tcPr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>
                    <w:tblPrEx>
                      <w:tblBorders>
                        <w:top w:val="single" w:color="F9B074" w:themeColor="accent6" w:themeTint="BF" w:sz="8" w:space="0"/>
                        <w:left w:val="single" w:color="F9B074" w:themeColor="accent6" w:themeTint="BF" w:sz="8" w:space="0"/>
                        <w:bottom w:val="single" w:color="F9B074" w:themeColor="accent6" w:themeTint="BF" w:sz="8" w:space="0"/>
                        <w:right w:val="single" w:color="F9B074" w:themeColor="accent6" w:themeTint="BF" w:sz="8" w:space="0"/>
                        <w:insideH w:val="single" w:color="F9B074" w:themeColor="accent6" w:themeTint="BF" w:sz="8" w:space="0"/>
                        <w:insideV w:val="single" w:color="F9B074" w:themeColor="accent6" w:themeTint="BF" w:sz="8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3" w:hRule="atLeast"/>
                    </w:trPr>
                    <w:tc>
                      <w:tcPr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>
                    <w:tblPrEx>
                      <w:tblBorders>
                        <w:top w:val="single" w:color="F9B074" w:themeColor="accent6" w:themeTint="BF" w:sz="8" w:space="0"/>
                        <w:left w:val="single" w:color="F9B074" w:themeColor="accent6" w:themeTint="BF" w:sz="8" w:space="0"/>
                        <w:bottom w:val="single" w:color="F9B074" w:themeColor="accent6" w:themeTint="BF" w:sz="8" w:space="0"/>
                        <w:right w:val="single" w:color="F9B074" w:themeColor="accent6" w:themeTint="BF" w:sz="8" w:space="0"/>
                        <w:insideH w:val="single" w:color="F9B074" w:themeColor="accent6" w:themeTint="BF" w:sz="8" w:space="0"/>
                        <w:insideV w:val="single" w:color="F9B074" w:themeColor="accent6" w:themeTint="BF" w:sz="8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3" w:hRule="atLeast"/>
                    </w:trPr>
                    <w:tc>
                      <w:tcPr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>
                    <w:tblPrEx>
                      <w:tblBorders>
                        <w:top w:val="single" w:color="F9B074" w:themeColor="accent6" w:themeTint="BF" w:sz="8" w:space="0"/>
                        <w:left w:val="single" w:color="F9B074" w:themeColor="accent6" w:themeTint="BF" w:sz="8" w:space="0"/>
                        <w:bottom w:val="single" w:color="F9B074" w:themeColor="accent6" w:themeTint="BF" w:sz="8" w:space="0"/>
                        <w:right w:val="single" w:color="F9B074" w:themeColor="accent6" w:themeTint="BF" w:sz="8" w:space="0"/>
                        <w:insideH w:val="single" w:color="F9B074" w:themeColor="accent6" w:themeTint="BF" w:sz="8" w:space="0"/>
                        <w:insideV w:val="single" w:color="F9B074" w:themeColor="accent6" w:themeTint="BF" w:sz="8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3" w:hRule="atLeast"/>
                    </w:trPr>
                    <w:tc>
                      <w:tcPr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7.23826e+08 N/m^2</w:t>
                        </w:r>
                      </w:p>
                    </w:tc>
                  </w:tr>
                  <w:tr>
                    <w:tblPrEx>
                      <w:tblBorders>
                        <w:top w:val="single" w:color="F9B074" w:themeColor="accent6" w:themeTint="BF" w:sz="8" w:space="0"/>
                        <w:left w:val="single" w:color="F9B074" w:themeColor="accent6" w:themeTint="BF" w:sz="8" w:space="0"/>
                        <w:bottom w:val="single" w:color="F9B074" w:themeColor="accent6" w:themeTint="BF" w:sz="8" w:space="0"/>
                        <w:right w:val="single" w:color="F9B074" w:themeColor="accent6" w:themeTint="BF" w:sz="8" w:space="0"/>
                        <w:insideH w:val="single" w:color="F9B074" w:themeColor="accent6" w:themeTint="BF" w:sz="8" w:space="0"/>
                        <w:insideV w:val="single" w:color="F9B074" w:themeColor="accent6" w:themeTint="BF" w:sz="8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3" w:hRule="atLeast"/>
                    </w:trPr>
                    <w:tc>
                      <w:tcPr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>
                    <w:tblPrEx>
                      <w:tblBorders>
                        <w:top w:val="single" w:color="F9B074" w:themeColor="accent6" w:themeTint="BF" w:sz="8" w:space="0"/>
                        <w:left w:val="single" w:color="F9B074" w:themeColor="accent6" w:themeTint="BF" w:sz="8" w:space="0"/>
                        <w:bottom w:val="single" w:color="F9B074" w:themeColor="accent6" w:themeTint="BF" w:sz="8" w:space="0"/>
                        <w:right w:val="single" w:color="F9B074" w:themeColor="accent6" w:themeTint="BF" w:sz="8" w:space="0"/>
                        <w:insideH w:val="single" w:color="F9B074" w:themeColor="accent6" w:themeTint="BF" w:sz="8" w:space="0"/>
                        <w:insideV w:val="single" w:color="F9B074" w:themeColor="accent6" w:themeTint="BF" w:sz="8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3" w:hRule="atLeast"/>
                    </w:trPr>
                    <w:tc>
                      <w:tcPr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>
                    <w:tblPrEx>
                      <w:tblBorders>
                        <w:top w:val="single" w:color="F9B074" w:themeColor="accent6" w:themeTint="BF" w:sz="8" w:space="0"/>
                        <w:left w:val="single" w:color="F9B074" w:themeColor="accent6" w:themeTint="BF" w:sz="8" w:space="0"/>
                        <w:bottom w:val="single" w:color="F9B074" w:themeColor="accent6" w:themeTint="BF" w:sz="8" w:space="0"/>
                        <w:right w:val="single" w:color="F9B074" w:themeColor="accent6" w:themeTint="BF" w:sz="8" w:space="0"/>
                        <w:insideH w:val="single" w:color="F9B074" w:themeColor="accent6" w:themeTint="BF" w:sz="8" w:space="0"/>
                        <w:insideV w:val="single" w:color="F9B074" w:themeColor="accent6" w:themeTint="BF" w:sz="8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3" w:hRule="atLeast"/>
                    </w:trPr>
                    <w:tc>
                      <w:tcPr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7,700 kg/m^3</w:t>
                        </w:r>
                      </w:p>
                    </w:tc>
                  </w:tr>
                  <w:tr>
                    <w:tblPrEx>
                      <w:tblBorders>
                        <w:top w:val="single" w:color="F9B074" w:themeColor="accent6" w:themeTint="BF" w:sz="8" w:space="0"/>
                        <w:left w:val="single" w:color="F9B074" w:themeColor="accent6" w:themeTint="BF" w:sz="8" w:space="0"/>
                        <w:bottom w:val="single" w:color="F9B074" w:themeColor="accent6" w:themeTint="BF" w:sz="8" w:space="0"/>
                        <w:right w:val="single" w:color="F9B074" w:themeColor="accent6" w:themeTint="BF" w:sz="8" w:space="0"/>
                        <w:insideH w:val="single" w:color="F9B074" w:themeColor="accent6" w:themeTint="BF" w:sz="8" w:space="0"/>
                        <w:insideV w:val="single" w:color="F9B074" w:themeColor="accent6" w:themeTint="BF" w:sz="8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3" w:hRule="atLeast"/>
                    </w:trPr>
                    <w:tc>
                      <w:tcPr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>
                    <w:tblPrEx>
                      <w:tblBorders>
                        <w:top w:val="single" w:color="F9B074" w:themeColor="accent6" w:themeTint="BF" w:sz="8" w:space="0"/>
                        <w:left w:val="single" w:color="F9B074" w:themeColor="accent6" w:themeTint="BF" w:sz="8" w:space="0"/>
                        <w:bottom w:val="single" w:color="F9B074" w:themeColor="accent6" w:themeTint="BF" w:sz="8" w:space="0"/>
                        <w:right w:val="single" w:color="F9B074" w:themeColor="accent6" w:themeTint="BF" w:sz="8" w:space="0"/>
                        <w:insideH w:val="single" w:color="F9B074" w:themeColor="accent6" w:themeTint="BF" w:sz="8" w:space="0"/>
                        <w:insideV w:val="single" w:color="F9B074" w:themeColor="accent6" w:themeTint="BF" w:sz="8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3" w:hRule="atLeast"/>
                    </w:trPr>
                    <w:tc>
                      <w:tcPr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/>
                            <w:bCs w:val="0"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1.3e-05 /Kelvin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rPr>
                      <w:rStyle w:val="11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color="548DD4" w:themeColor="text2" w:themeTint="99" w:sz="18" w:space="0"/>
                    <w:bottom w:val="single" w:color="auto" w:sz="8" w:space="0"/>
                    <w:right w:val="nil"/>
                  </w:tcBorders>
                </w:tcPr>
                <w:p>
                  <w:pPr>
                    <w:spacing w:after="0" w:line="240" w:lineRule="auto"/>
                    <w:rPr>
                      <w:rStyle w:val="11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11"/>
                      <w:b w:val="0"/>
                      <w:sz w:val="20"/>
                      <w:szCs w:val="20"/>
                    </w:rPr>
                    <w:t>SolidBody 1(Cut-Extrude1)(beam with hole)</w:t>
                  </w:r>
                </w:p>
              </w:tc>
            </w:tr>
            <w:tr>
              <w:tblPrEx>
                <w:tblBorders>
                  <w:top w:val="single" w:color="366091" w:themeColor="accent1" w:themeShade="BF" w:sz="18" w:space="0"/>
                  <w:left w:val="single" w:color="auto" w:sz="8" w:space="0"/>
                  <w:bottom w:val="single" w:color="366091" w:themeColor="accent1" w:themeShade="BF" w:sz="18" w:space="0"/>
                  <w:right w:val="single" w:color="auto" w:sz="8" w:space="0"/>
                  <w:insideH w:val="single" w:color="auto" w:sz="8" w:space="0"/>
                  <w:insideV w:val="single" w:color="auto" w:sz="8" w:space="0"/>
                </w:tblBorders>
                <w:tblCellMar>
                  <w:top w:w="58" w:type="dxa"/>
                  <w:left w:w="115" w:type="dxa"/>
                  <w:bottom w:w="58" w:type="dxa"/>
                  <w:right w:w="115" w:type="dxa"/>
                </w:tblCellMar>
              </w:tblPrEx>
              <w:trPr>
                <w:trHeight w:val="186" w:hRule="atLeast"/>
              </w:trPr>
              <w:tc>
                <w:tcPr>
                  <w:tcW w:w="10862" w:type="dxa"/>
                  <w:gridSpan w:val="3"/>
                  <w:tcBorders>
                    <w:top w:val="single" w:color="auto" w:sz="8" w:space="0"/>
                    <w:bottom w:val="single" w:color="366091" w:themeColor="accent1" w:themeShade="BF" w:sz="18" w:space="0"/>
                  </w:tcBorders>
                  <w:shd w:val="clear" w:color="auto" w:fill="DBE5F1" w:themeFill="accent1" w:themeFillTint="33"/>
                </w:tcPr>
                <w:p>
                  <w:pPr>
                    <w:spacing w:after="0" w:line="240" w:lineRule="auto"/>
                    <w:rPr>
                      <w:rStyle w:val="11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11"/>
                      <w:b w:val="0"/>
                      <w:bCs w:val="0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bookmarkEnd w:id="9"/>
      <w:bookmarkEnd w:id="10"/>
      <w:bookmarkEnd w:id="11"/>
    </w:tbl>
    <w:p/>
    <w:tbl>
      <w:tblPr>
        <w:tblStyle w:val="12"/>
        <w:tblW w:w="1105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1016" w:type="dxa"/>
          </w:tcPr>
          <w:p>
            <w:pPr>
              <w:pStyle w:val="2"/>
              <w:spacing w:line="240" w:lineRule="auto"/>
              <w:rPr>
                <w:b w:val="0"/>
                <w:bCs w:val="0"/>
              </w:rPr>
            </w:pPr>
            <w:bookmarkStart w:id="12" w:name="_Toc164239710"/>
            <w:r>
              <w:rPr>
                <w:rStyle w:val="11"/>
                <w:b w:val="0"/>
                <w:bCs w:val="0"/>
              </w:rPr>
              <w:t>Loads and Fixtures</w:t>
            </w:r>
            <w:bookmarkEnd w:id="12"/>
          </w:p>
          <w:tbl>
            <w:tblPr>
              <w:tblStyle w:val="20"/>
              <w:tblW w:w="10909" w:type="dxa"/>
              <w:tblInd w:w="0" w:type="dxa"/>
              <w:tblBorders>
                <w:top w:val="single" w:color="4D7830" w:sz="18" w:space="0"/>
                <w:left w:val="single" w:color="000000" w:themeColor="text1" w:sz="8" w:space="0"/>
                <w:bottom w:val="single" w:color="4D7830" w:sz="18" w:space="0"/>
                <w:right w:val="single" w:color="000000" w:themeColor="text1" w:sz="8" w:space="0"/>
                <w:insideH w:val="single" w:color="000000" w:themeColor="text1" w:sz="8" w:space="0"/>
                <w:insideV w:val="single" w:color="000000" w:themeColor="text1" w:sz="8" w:space="0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</w:tblPr>
            <w:tblGrid>
              <w:gridCol w:w="1817"/>
              <w:gridCol w:w="3021"/>
              <w:gridCol w:w="6071"/>
            </w:tblGrid>
            <w:tr>
              <w:tblPrEx>
                <w:tblBorders>
                  <w:top w:val="single" w:color="4D7830" w:sz="18" w:space="0"/>
                  <w:left w:val="single" w:color="000000" w:themeColor="text1" w:sz="8" w:space="0"/>
                  <w:bottom w:val="single" w:color="4D7830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</w:tblPrEx>
              <w:trPr>
                <w:trHeight w:val="20" w:hRule="atLeast"/>
                <w:tblHeader/>
              </w:trPr>
              <w:tc>
                <w:tcPr>
                  <w:tcW w:w="1817" w:type="dxa"/>
                  <w:tcBorders>
                    <w:left w:val="single" w:color="76923C" w:themeColor="accent3" w:themeShade="BF" w:sz="18" w:space="0"/>
                    <w:right w:val="single" w:color="76923C" w:themeColor="accent3" w:themeShade="BF" w:sz="18" w:space="0"/>
                  </w:tcBorders>
                  <w:shd w:val="clear" w:color="auto" w:fill="EAF1DD" w:themeFill="accent3" w:themeFillTint="33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b/>
                      <w:bCs w:val="0"/>
                      <w:color w:val="auto"/>
                    </w:rPr>
                  </w:pPr>
                  <w:r>
                    <w:rPr>
                      <w:rStyle w:val="11"/>
                      <w:b/>
                      <w:bCs w:val="0"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color="76923C" w:themeColor="accent3" w:themeShade="BF" w:sz="18" w:space="0"/>
                    <w:bottom w:val="single" w:color="76923C" w:themeColor="accent3" w:themeShade="BF" w:sz="18" w:space="0"/>
                    <w:right w:val="single" w:color="76923C" w:themeColor="accent3" w:themeShade="BF" w:sz="18" w:space="0"/>
                  </w:tcBorders>
                  <w:shd w:val="clear" w:color="auto" w:fill="EAF1DD" w:themeFill="accent3" w:themeFillTint="33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b/>
                      <w:bCs w:val="0"/>
                      <w:color w:val="auto"/>
                    </w:rPr>
                  </w:pPr>
                  <w:r>
                    <w:rPr>
                      <w:rStyle w:val="11"/>
                      <w:b/>
                      <w:bCs w:val="0"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color="76923C" w:themeColor="accent3" w:themeShade="BF" w:sz="18" w:space="0"/>
                    <w:bottom w:val="single" w:color="76923C" w:themeColor="accent3" w:themeShade="BF" w:sz="18" w:space="0"/>
                    <w:right w:val="single" w:color="76923C" w:themeColor="accent3" w:themeShade="BF" w:sz="18" w:space="0"/>
                  </w:tcBorders>
                  <w:shd w:val="clear" w:color="auto" w:fill="EAF1DD" w:themeFill="accent3" w:themeFillTint="33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b/>
                      <w:bCs w:val="0"/>
                      <w:color w:val="auto"/>
                    </w:rPr>
                  </w:pPr>
                  <w:r>
                    <w:rPr>
                      <w:rStyle w:val="11"/>
                      <w:b/>
                      <w:bCs w:val="0"/>
                      <w:color w:val="auto"/>
                    </w:rPr>
                    <w:t>Fixture Details</w:t>
                  </w:r>
                </w:p>
              </w:tc>
            </w:tr>
            <w:tr>
              <w:tblPrEx>
                <w:tblBorders>
                  <w:top w:val="single" w:color="4D7830" w:sz="18" w:space="0"/>
                  <w:left w:val="single" w:color="000000" w:themeColor="text1" w:sz="8" w:space="0"/>
                  <w:bottom w:val="single" w:color="4D7830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58" w:type="dxa"/>
                  <w:left w:w="115" w:type="dxa"/>
                  <w:bottom w:w="58" w:type="dxa"/>
                  <w:right w:w="115" w:type="dxa"/>
                </w:tblCellMar>
              </w:tblPrEx>
              <w:tc>
                <w:tcPr>
                  <w:tcW w:w="1817" w:type="dxa"/>
                  <w:tcBorders>
                    <w:top w:val="single" w:color="76923C" w:themeColor="accent3" w:themeShade="BF" w:sz="18" w:space="0"/>
                    <w:left w:val="single" w:color="76923C" w:themeColor="accent3" w:themeShade="BF" w:sz="18" w:space="0"/>
                    <w:bottom w:val="single" w:color="9BBB59" w:themeColor="accent3" w:sz="8" w:space="0"/>
                    <w:insideH w:val="single" w:sz="8" w:space="0"/>
                  </w:tcBorders>
                  <w:vAlign w:val="center"/>
                </w:tcPr>
                <w:p>
                  <w:pPr>
                    <w:spacing w:after="0" w:line="240" w:lineRule="auto"/>
                    <w:jc w:val="center"/>
                    <w:rPr>
                      <w:rStyle w:val="11"/>
                      <w:b w:val="0"/>
                      <w:bCs w:val="0"/>
                    </w:rPr>
                  </w:pPr>
                  <w:r>
                    <w:rPr>
                      <w:rStyle w:val="11"/>
                      <w:b w:val="0"/>
                      <w:bCs w:val="0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color="76923C" w:themeColor="accent3" w:themeShade="BF" w:sz="18" w:space="0"/>
                    <w:bottom w:val="single" w:color="9BBB59" w:themeColor="accent3" w:sz="8" w:space="0"/>
                    <w:insideH w:val="single" w:sz="8" w:space="0"/>
                  </w:tcBorders>
                </w:tcPr>
                <w:p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drawing>
                      <wp:inline distT="0" distB="0" distL="0" distR="0">
                        <wp:extent cx="1772285" cy="1106170"/>
                        <wp:effectExtent l="0" t="0" r="0" b="0"/>
                        <wp:docPr id="248754169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8754169" name="Picture 5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106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color="76923C" w:themeColor="accent3" w:themeShade="BF" w:sz="18" w:space="0"/>
                    <w:bottom w:val="single" w:color="9BBB59" w:themeColor="accent3" w:sz="8" w:space="0"/>
                    <w:right w:val="single" w:color="76923C" w:themeColor="accent3" w:themeShade="BF" w:sz="18" w:space="0"/>
                    <w:insideH w:val="single" w:sz="8" w:space="0"/>
                  </w:tcBorders>
                </w:tcPr>
                <w:tbl>
                  <w:tblPr>
                    <w:tblStyle w:val="22"/>
                    <w:tblW w:w="5000" w:type="pct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174"/>
                    <w:gridCol w:w="2667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73" w:hRule="atLeast"/>
                    </w:trPr>
                    <w:tc>
                      <w:tcPr>
                        <w:tcW w:w="2717" w:type="pct"/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rStyle w:val="11"/>
                            <w:b w:val="0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73" w:hRule="atLeast"/>
                    </w:trPr>
                    <w:tc>
                      <w:tcPr>
                        <w:tcW w:w="2717" w:type="pct"/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>
                  <w:pPr>
                    <w:pStyle w:val="15"/>
                  </w:pPr>
                </w:p>
              </w:tc>
            </w:tr>
            <w:tr>
              <w:tblPrEx>
                <w:tblBorders>
                  <w:top w:val="single" w:color="4D7830" w:sz="18" w:space="0"/>
                  <w:left w:val="single" w:color="000000" w:themeColor="text1" w:sz="8" w:space="0"/>
                  <w:bottom w:val="single" w:color="4D7830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58" w:type="dxa"/>
                  <w:left w:w="115" w:type="dxa"/>
                  <w:bottom w:w="58" w:type="dxa"/>
                  <w:right w:w="115" w:type="dxa"/>
                </w:tblCellMar>
              </w:tblPrEx>
              <w:tc>
                <w:tcPr>
                  <w:tcW w:w="10909" w:type="dxa"/>
                  <w:gridSpan w:val="3"/>
                  <w:tcBorders>
                    <w:left w:val="single" w:color="76923C" w:themeColor="accent3" w:themeShade="BF" w:sz="18" w:space="0"/>
                    <w:right w:val="single" w:color="76923C" w:themeColor="accent3" w:themeShade="BF" w:sz="18" w:space="0"/>
                  </w:tcBorders>
                  <w:shd w:val="clear" w:color="auto" w:fill="D6E3BC" w:themeFill="accent3" w:themeFillTint="66"/>
                  <w:vAlign w:val="center"/>
                </w:tcPr>
                <w:p>
                  <w:pPr>
                    <w:spacing w:after="0" w:line="240" w:lineRule="auto"/>
                    <w:rPr>
                      <w:rStyle w:val="11"/>
                      <w:b w:val="0"/>
                      <w:bCs/>
                    </w:rPr>
                  </w:pPr>
                  <w:r>
                    <w:rPr>
                      <w:rStyle w:val="11"/>
                      <w:b/>
                      <w:bCs w:val="0"/>
                    </w:rPr>
                    <w:t>Resultant Forces</w:t>
                  </w:r>
                </w:p>
                <w:tbl>
                  <w:tblPr>
                    <w:tblStyle w:val="12"/>
                    <w:tblW w:w="10669" w:type="dxa"/>
                    <w:tblInd w:w="0" w:type="dxa"/>
                    <w:tblBorders>
                      <w:top w:val="single" w:color="000000" w:themeColor="text1" w:sz="4" w:space="0"/>
                      <w:left w:val="single" w:color="000000" w:themeColor="text1" w:sz="4" w:space="0"/>
                      <w:bottom w:val="single" w:color="000000" w:themeColor="text1" w:sz="4" w:space="0"/>
                      <w:right w:val="single" w:color="000000" w:themeColor="text1" w:sz="4" w:space="0"/>
                      <w:insideH w:val="single" w:color="000000" w:themeColor="text1" w:sz="4" w:space="0"/>
                      <w:insideV w:val="single" w:color="000000" w:themeColor="text1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>
                    <w:tblPrEx>
                      <w:tblBorders>
                        <w:top w:val="single" w:color="000000" w:themeColor="text1" w:sz="4" w:space="0"/>
                        <w:left w:val="single" w:color="000000" w:themeColor="text1" w:sz="4" w:space="0"/>
                        <w:bottom w:val="single" w:color="000000" w:themeColor="text1" w:sz="4" w:space="0"/>
                        <w:right w:val="single" w:color="000000" w:themeColor="text1" w:sz="4" w:space="0"/>
                        <w:insideH w:val="single" w:color="000000" w:themeColor="text1" w:sz="4" w:space="0"/>
                        <w:insideV w:val="single" w:color="000000" w:themeColor="text1" w:sz="4" w:space="0"/>
                      </w:tblBorders>
                    </w:tblPrEx>
                    <w:trPr>
                      <w:trHeight w:val="250" w:hRule="atLeast"/>
                    </w:trPr>
                    <w:tc>
                      <w:tcPr>
                        <w:tcW w:w="2659" w:type="dxa"/>
                        <w:shd w:val="clear" w:color="auto" w:fill="D8D8D8" w:themeFill="background1" w:themeFillShade="D9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8D8D8" w:themeFill="background1" w:themeFillShade="D9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8D8D8" w:themeFill="background1" w:themeFillShade="D9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8D8D8" w:themeFill="background1" w:themeFillShade="D9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8D8D8" w:themeFill="background1" w:themeFillShade="D9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themeColor="text1" w:sz="4" w:space="0"/>
                        <w:left w:val="single" w:color="000000" w:themeColor="text1" w:sz="4" w:space="0"/>
                        <w:bottom w:val="single" w:color="000000" w:themeColor="text1" w:sz="4" w:space="0"/>
                        <w:right w:val="single" w:color="000000" w:themeColor="text1" w:sz="4" w:space="0"/>
                        <w:insideH w:val="single" w:color="000000" w:themeColor="text1" w:sz="4" w:space="0"/>
                        <w:insideV w:val="single" w:color="000000" w:themeColor="text1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63" w:hRule="atLeast"/>
                    </w:trPr>
                    <w:tc>
                      <w:tcPr>
                        <w:tcW w:w="2659" w:type="dxa"/>
                        <w:shd w:val="clear" w:color="auto" w:fill="D8D8D8" w:themeFill="background1" w:themeFillShade="D9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0.569031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9,999.94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-0.0825195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9,999.94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themeColor="text1" w:sz="4" w:space="0"/>
                        <w:left w:val="single" w:color="000000" w:themeColor="text1" w:sz="4" w:space="0"/>
                        <w:bottom w:val="single" w:color="000000" w:themeColor="text1" w:sz="4" w:space="0"/>
                        <w:right w:val="single" w:color="000000" w:themeColor="text1" w:sz="4" w:space="0"/>
                        <w:insideH w:val="single" w:color="000000" w:themeColor="text1" w:sz="4" w:space="0"/>
                        <w:insideV w:val="single" w:color="000000" w:themeColor="text1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263" w:hRule="atLeast"/>
                    </w:trPr>
                    <w:tc>
                      <w:tcPr>
                        <w:tcW w:w="2659" w:type="dxa"/>
                        <w:shd w:val="clear" w:color="auto" w:fill="D8D8D8" w:themeFill="background1" w:themeFillShade="D9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jc w:val="center"/>
                    <w:rPr>
                      <w:rStyle w:val="11"/>
                      <w:b/>
                      <w:bCs w:val="0"/>
                      <w:sz w:val="18"/>
                      <w:szCs w:val="18"/>
                    </w:rPr>
                  </w:pPr>
                  <w:r>
                    <w:rPr>
                      <w:rStyle w:val="11"/>
                      <w:b/>
                      <w:bCs w:val="0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>
            <w:pPr>
              <w:pStyle w:val="15"/>
            </w:pPr>
          </w:p>
          <w:tbl>
            <w:tblPr>
              <w:tblStyle w:val="19"/>
              <w:tblW w:w="10816" w:type="dxa"/>
              <w:tblInd w:w="0" w:type="dxa"/>
              <w:tblBorders>
                <w:top w:val="single" w:color="C0504D" w:themeColor="accent2" w:sz="18" w:space="0"/>
                <w:left w:val="single" w:color="000000" w:themeColor="text1" w:sz="8" w:space="0"/>
                <w:bottom w:val="single" w:color="C0504D" w:themeColor="accent2" w:sz="18" w:space="0"/>
                <w:right w:val="single" w:color="000000" w:themeColor="text1" w:sz="8" w:space="0"/>
                <w:insideH w:val="single" w:color="000000" w:themeColor="text1" w:sz="8" w:space="0"/>
                <w:insideV w:val="single" w:color="auto" w:sz="2" w:space="0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</w:tblPr>
            <w:tblGrid>
              <w:gridCol w:w="1654"/>
              <w:gridCol w:w="3234"/>
              <w:gridCol w:w="5928"/>
            </w:tblGrid>
            <w:tr>
              <w:tblPrEx>
                <w:tblBorders>
                  <w:top w:val="single" w:color="C0504D" w:themeColor="accent2" w:sz="18" w:space="0"/>
                  <w:left w:val="single" w:color="000000" w:themeColor="text1" w:sz="8" w:space="0"/>
                  <w:bottom w:val="single" w:color="C0504D" w:themeColor="accent2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auto" w:sz="2" w:space="0"/>
                </w:tblBorders>
                <w:tblCellMar>
                  <w:top w:w="58" w:type="dxa"/>
                  <w:left w:w="115" w:type="dxa"/>
                  <w:bottom w:w="58" w:type="dxa"/>
                  <w:right w:w="115" w:type="dxa"/>
                </w:tblCellMar>
              </w:tblPrEx>
              <w:trPr>
                <w:trHeight w:val="20" w:hRule="atLeast"/>
                <w:tblHeader/>
              </w:trPr>
              <w:tc>
                <w:tcPr>
                  <w:tcW w:w="1654" w:type="dxa"/>
                  <w:tcBorders>
                    <w:left w:val="single" w:color="C0504D" w:themeColor="accent2" w:sz="18" w:space="0"/>
                    <w:right w:val="single" w:color="C0504D" w:themeColor="accent2" w:sz="18" w:space="0"/>
                  </w:tcBorders>
                  <w:shd w:val="clear" w:color="auto" w:fill="F2E0D2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b/>
                      <w:bCs w:val="0"/>
                      <w:color w:val="auto"/>
                    </w:rPr>
                  </w:pPr>
                  <w:r>
                    <w:rPr>
                      <w:rStyle w:val="11"/>
                      <w:b/>
                      <w:bCs w:val="0"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color="C0504D" w:themeColor="accent2" w:sz="18" w:space="0"/>
                    <w:bottom w:val="single" w:color="C0504D" w:themeColor="accent2" w:sz="18" w:space="0"/>
                    <w:right w:val="single" w:color="C0504D" w:themeColor="accent2" w:sz="18" w:space="0"/>
                  </w:tcBorders>
                  <w:shd w:val="clear" w:color="auto" w:fill="F2E0D2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b/>
                      <w:bCs w:val="0"/>
                      <w:color w:val="auto"/>
                    </w:rPr>
                  </w:pPr>
                  <w:r>
                    <w:rPr>
                      <w:rStyle w:val="11"/>
                      <w:b/>
                      <w:bCs w:val="0"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color="C0504D" w:themeColor="accent2" w:sz="18" w:space="0"/>
                    <w:bottom w:val="single" w:color="C0504D" w:themeColor="accent2" w:sz="18" w:space="0"/>
                    <w:right w:val="single" w:color="C0504D" w:themeColor="accent2" w:sz="18" w:space="0"/>
                  </w:tcBorders>
                  <w:shd w:val="clear" w:color="auto" w:fill="F2E0D2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rStyle w:val="11"/>
                      <w:b/>
                      <w:bCs w:val="0"/>
                      <w:color w:val="auto"/>
                    </w:rPr>
                  </w:pPr>
                  <w:r>
                    <w:rPr>
                      <w:rStyle w:val="11"/>
                      <w:b/>
                      <w:bCs w:val="0"/>
                      <w:color w:val="auto"/>
                    </w:rPr>
                    <w:t>Load Details</w:t>
                  </w:r>
                </w:p>
              </w:tc>
            </w:tr>
            <w:tr>
              <w:tblPrEx>
                <w:tblBorders>
                  <w:top w:val="single" w:color="C0504D" w:themeColor="accent2" w:sz="18" w:space="0"/>
                  <w:left w:val="single" w:color="000000" w:themeColor="text1" w:sz="8" w:space="0"/>
                  <w:bottom w:val="single" w:color="C0504D" w:themeColor="accent2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auto" w:sz="2" w:space="0"/>
                </w:tblBorders>
                <w:tblCellMar>
                  <w:top w:w="58" w:type="dxa"/>
                  <w:left w:w="115" w:type="dxa"/>
                  <w:bottom w:w="58" w:type="dxa"/>
                  <w:right w:w="115" w:type="dxa"/>
                </w:tblCellMar>
              </w:tblPrEx>
              <w:tc>
                <w:tcPr>
                  <w:tcW w:w="1654" w:type="dxa"/>
                  <w:tcBorders>
                    <w:top w:val="single" w:color="C0504D" w:themeColor="accent2" w:sz="18" w:space="0"/>
                    <w:left w:val="single" w:color="C0504D" w:themeColor="accent2" w:sz="18" w:space="0"/>
                    <w:bottom w:val="single" w:color="C0504D" w:themeColor="accent2" w:sz="8" w:space="0"/>
                    <w:insideH w:val="single" w:sz="8" w:space="0"/>
                  </w:tcBorders>
                  <w:vAlign w:val="center"/>
                </w:tcPr>
                <w:p>
                  <w:pPr>
                    <w:spacing w:after="0" w:line="240" w:lineRule="auto"/>
                    <w:jc w:val="center"/>
                    <w:rPr>
                      <w:rStyle w:val="11"/>
                      <w:b w:val="0"/>
                      <w:bCs w:val="0"/>
                    </w:rPr>
                  </w:pPr>
                  <w:r>
                    <w:rPr>
                      <w:rStyle w:val="11"/>
                      <w:b w:val="0"/>
                      <w:bCs w:val="0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color="C0504D" w:themeColor="accent2" w:sz="18" w:space="0"/>
                    <w:bottom w:val="single" w:color="C0504D" w:themeColor="accent2" w:sz="8" w:space="0"/>
                    <w:insideH w:val="single" w:sz="8" w:space="0"/>
                  </w:tcBorders>
                </w:tcPr>
                <w:p>
                  <w:pPr>
                    <w:spacing w:after="0" w:line="240" w:lineRule="auto"/>
                    <w:jc w:val="center"/>
                    <w:rPr>
                      <w:rStyle w:val="11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drawing>
                      <wp:inline distT="0" distB="0" distL="0" distR="0">
                        <wp:extent cx="1907540" cy="1190625"/>
                        <wp:effectExtent l="0" t="0" r="0" b="9525"/>
                        <wp:docPr id="1185249868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5249868" name="Picture 6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90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color="C0504D" w:themeColor="accent2" w:sz="18" w:space="0"/>
                    <w:bottom w:val="single" w:color="C0504D" w:themeColor="accent2" w:sz="8" w:space="0"/>
                    <w:right w:val="single" w:color="C0504D" w:themeColor="accent2" w:sz="18" w:space="0"/>
                    <w:insideH w:val="single" w:sz="8" w:space="0"/>
                  </w:tcBorders>
                </w:tcPr>
                <w:tbl>
                  <w:tblPr>
                    <w:tblStyle w:val="22"/>
                    <w:tblW w:w="5000" w:type="pct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096"/>
                    <w:gridCol w:w="2602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73" w:hRule="atLeast"/>
                    </w:trPr>
                    <w:tc>
                      <w:tcPr>
                        <w:tcW w:w="2717" w:type="pct"/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rStyle w:val="11"/>
                            <w:b w:val="0"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73" w:hRule="atLeast"/>
                    </w:trPr>
                    <w:tc>
                      <w:tcPr>
                        <w:tcW w:w="2717" w:type="pct"/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73" w:hRule="atLeast"/>
                    </w:trPr>
                    <w:tc>
                      <w:tcPr>
                        <w:tcW w:w="2717" w:type="pct"/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jc w:val="right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>
                        <w:pPr>
                          <w:spacing w:after="0" w:line="240" w:lineRule="auto"/>
                          <w:rPr>
                            <w:rStyle w:val="11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11"/>
                            <w:b w:val="0"/>
                            <w:bCs w:val="0"/>
                            <w:sz w:val="20"/>
                            <w:szCs w:val="20"/>
                          </w:rPr>
                          <w:t>10,000 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jc w:val="center"/>
                    <w:rPr>
                      <w:rStyle w:val="11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Style w:val="11"/>
              </w:rPr>
            </w:pPr>
          </w:p>
        </w:tc>
      </w:tr>
    </w:tbl>
    <w:p/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6" w:type="dxa"/>
          </w:tcPr>
          <w:p>
            <w:pPr>
              <w:pStyle w:val="2"/>
              <w:spacing w:line="240" w:lineRule="auto"/>
            </w:pPr>
            <w:r>
              <w:br w:type="page"/>
            </w:r>
            <w:bookmarkStart w:id="13" w:name="_Toc164239711"/>
            <w:r>
              <w:t>Connector Definitions</w:t>
            </w:r>
            <w:bookmarkEnd w:id="13"/>
          </w:p>
          <w:p>
            <w:pPr>
              <w:spacing w:after="0" w:line="240" w:lineRule="auto"/>
            </w:pPr>
            <w:r>
              <w:t>No Data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</w:tc>
      </w:tr>
    </w:tbl>
    <w:p/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2"/>
              <w:spacing w:line="240" w:lineRule="auto"/>
            </w:pPr>
            <w:bookmarkStart w:id="14" w:name="_Toc164239712"/>
            <w:r>
              <w:t>Interaction Information</w:t>
            </w:r>
            <w:bookmarkEnd w:id="14"/>
          </w:p>
          <w:p>
            <w:pPr>
              <w:spacing w:after="0" w:line="240" w:lineRule="auto"/>
            </w:pPr>
            <w:r>
              <w:t>No Data</w:t>
            </w:r>
          </w:p>
          <w:p>
            <w:pPr>
              <w:spacing w:after="0" w:line="240" w:lineRule="auto"/>
              <w:rPr>
                <w:rStyle w:val="32"/>
              </w:rPr>
            </w:pPr>
          </w:p>
          <w:p>
            <w:pPr>
              <w:spacing w:after="0" w:line="240" w:lineRule="auto"/>
            </w:pPr>
          </w:p>
        </w:tc>
      </w:tr>
    </w:tbl>
    <w:p/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2"/>
              <w:spacing w:line="240" w:lineRule="auto"/>
            </w:pPr>
            <w:bookmarkStart w:id="15" w:name="_Toc164239713"/>
            <w:r>
              <w:t>Mesh information</w:t>
            </w:r>
            <w:bookmarkEnd w:id="15"/>
          </w:p>
          <w:tbl>
            <w:tblPr>
              <w:tblStyle w:val="35"/>
              <w:tblW w:w="0" w:type="auto"/>
              <w:tblInd w:w="0" w:type="dxa"/>
              <w:tblBorders>
                <w:top w:val="single" w:color="4F81BD" w:themeColor="accent1" w:sz="8" w:space="0"/>
                <w:left w:val="none" w:color="auto" w:sz="0" w:space="0"/>
                <w:bottom w:val="single" w:color="4F81BD" w:themeColor="accent1" w:sz="8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392"/>
              <w:gridCol w:w="5393"/>
            </w:tblGrid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Solid Mesh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Blended curvature-based mesh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16 Points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21.4057 mm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7.13516 mm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High</w:t>
                  </w:r>
                </w:p>
              </w:tc>
            </w:tr>
          </w:tbl>
          <w:p>
            <w:pPr>
              <w:spacing w:after="0" w:line="240" w:lineRule="auto"/>
            </w:pPr>
          </w:p>
          <w:p>
            <w:pPr>
              <w:pStyle w:val="3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35"/>
              <w:tblW w:w="10785" w:type="dxa"/>
              <w:tblInd w:w="0" w:type="dxa"/>
              <w:tblBorders>
                <w:top w:val="single" w:color="4F81BD" w:themeColor="accent1" w:sz="8" w:space="0"/>
                <w:left w:val="none" w:color="auto" w:sz="0" w:space="0"/>
                <w:bottom w:val="single" w:color="4F81BD" w:themeColor="accent1" w:sz="8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392"/>
              <w:gridCol w:w="5393"/>
            </w:tblGrid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15544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9896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4.8319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99.7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0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0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  <w:shd w:val="clear" w:color="auto" w:fill="D3DFEE" w:themeFill="accent1" w:themeFillTint="3F"/>
                </w:tcPr>
                <w:p>
                  <w:pPr>
                    <w:spacing w:after="0" w:line="240" w:lineRule="auto"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>00:00:02</w:t>
                  </w:r>
                </w:p>
              </w:tc>
            </w:tr>
            <w:tr>
              <w:tblPrEx>
                <w:tblBorders>
                  <w:top w:val="single" w:color="4F81BD" w:themeColor="accent1" w:sz="8" w:space="0"/>
                  <w:left w:val="none" w:color="auto" w:sz="0" w:space="0"/>
                  <w:bottom w:val="single" w:color="4F81BD" w:themeColor="accent1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539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b/>
                      <w:bCs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</w:tcBorders>
                </w:tcPr>
                <w:p>
                  <w:pPr>
                    <w:spacing w:after="0" w:line="240" w:lineRule="auto"/>
                    <w:rPr>
                      <w:rFonts w:hint="default"/>
                      <w:color w:val="000000" w:themeColor="text1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/>
                      <w:color w:val="000000" w:themeColor="text1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DUSABE Kenedy</w:t>
                  </w:r>
                  <w:bookmarkStart w:id="27" w:name="_GoBack"/>
                  <w:bookmarkEnd w:id="27"/>
                </w:p>
              </w:tc>
            </w:tr>
          </w:tbl>
          <w:p>
            <w:pPr>
              <w:spacing w:after="0" w:line="240" w:lineRule="auto"/>
            </w:pPr>
          </w:p>
        </w:tc>
      </w:tr>
    </w:tbl>
    <w:p/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2"/>
              <w:spacing w:line="240" w:lineRule="auto"/>
            </w:pPr>
            <w:bookmarkStart w:id="16" w:name="_Toc164239714"/>
            <w:r>
              <w:t>Sensor Details</w:t>
            </w:r>
            <w:bookmarkEnd w:id="16"/>
          </w:p>
          <w:p>
            <w:pPr>
              <w:spacing w:after="0" w:line="240" w:lineRule="auto"/>
            </w:pPr>
            <w:r>
              <w:t>No Data</w:t>
            </w:r>
          </w:p>
        </w:tc>
      </w:tr>
    </w:tbl>
    <w:p/>
    <w:tbl>
      <w:tblPr>
        <w:tblStyle w:val="12"/>
        <w:tblW w:w="11304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0" w:hRule="atLeast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2"/>
              <w:spacing w:line="240" w:lineRule="auto"/>
            </w:pPr>
            <w:bookmarkStart w:id="17" w:name="_Toc164239715"/>
            <w:r>
              <w:t>Resultant Forces</w:t>
            </w:r>
            <w:bookmarkEnd w:id="17"/>
          </w:p>
          <w:p>
            <w:pPr>
              <w:pStyle w:val="3"/>
              <w:spacing w:line="240" w:lineRule="auto"/>
            </w:pPr>
            <w:r>
              <w:t>Reaction forces</w:t>
            </w:r>
          </w:p>
          <w:tbl>
            <w:tblPr>
              <w:tblStyle w:val="34"/>
              <w:tblW w:w="4995" w:type="pct"/>
              <w:tblInd w:w="4" w:type="dxa"/>
              <w:tblBorders>
                <w:top w:val="single" w:color="4F81BD" w:themeColor="accent1" w:sz="18" w:space="0"/>
                <w:left w:val="single" w:color="000000" w:themeColor="text1" w:sz="8" w:space="0"/>
                <w:bottom w:val="single" w:color="4F81BD" w:themeColor="accent1" w:sz="18" w:space="0"/>
                <w:right w:val="single" w:color="000000" w:themeColor="text1" w:sz="8" w:space="0"/>
                <w:insideH w:val="single" w:color="000000" w:themeColor="text1" w:sz="8" w:space="0"/>
                <w:insideV w:val="single" w:color="000000" w:themeColor="text1" w:sz="8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89"/>
              <w:gridCol w:w="1789"/>
              <w:gridCol w:w="1789"/>
              <w:gridCol w:w="1789"/>
              <w:gridCol w:w="1790"/>
              <w:gridCol w:w="2111"/>
            </w:tblGrid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" w:hRule="atLeast"/>
                <w:tblHeader/>
              </w:trPr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color="8064A2" w:themeColor="accent4" w:sz="18" w:space="0"/>
                    <w:bottom w:val="single" w:color="8064A2" w:themeColor="accent4" w:sz="18" w:space="0"/>
                    <w:right w:val="single" w:color="8064A2" w:themeColor="accent4" w:sz="18" w:space="0"/>
                    <w:insideV w:val="single" w:sz="8" w:space="0"/>
                  </w:tcBorders>
                  <w:shd w:val="clear" w:color="auto" w:fill="CCC0D9" w:themeFill="accent4" w:themeFillTint="66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Resultant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" w:hRule="atLeast"/>
              </w:trPr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0.569031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9,999.94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-0.0825195</w:t>
                  </w:r>
                </w:p>
              </w:tc>
              <w:tc>
                <w:tcPr>
                  <w:tcW w:w="954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8064A2" w:themeColor="accent4" w:sz="1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9,999.94</w:t>
                  </w:r>
                </w:p>
              </w:tc>
            </w:tr>
          </w:tbl>
          <w:p>
            <w:pPr>
              <w:pStyle w:val="3"/>
              <w:spacing w:line="240" w:lineRule="auto"/>
            </w:pPr>
            <w:r>
              <w:t>Reaction Moments</w:t>
            </w:r>
          </w:p>
          <w:tbl>
            <w:tblPr>
              <w:tblStyle w:val="34"/>
              <w:tblW w:w="4998" w:type="pct"/>
              <w:tblInd w:w="4" w:type="dxa"/>
              <w:tblBorders>
                <w:top w:val="single" w:color="4F81BD" w:themeColor="accent1" w:sz="18" w:space="0"/>
                <w:left w:val="single" w:color="000000" w:themeColor="text1" w:sz="8" w:space="0"/>
                <w:bottom w:val="single" w:color="4F81BD" w:themeColor="accent1" w:sz="18" w:space="0"/>
                <w:right w:val="single" w:color="000000" w:themeColor="text1" w:sz="8" w:space="0"/>
                <w:insideH w:val="single" w:color="000000" w:themeColor="text1" w:sz="8" w:space="0"/>
                <w:insideV w:val="single" w:color="000000" w:themeColor="text1" w:sz="8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94"/>
              <w:gridCol w:w="1769"/>
              <w:gridCol w:w="1784"/>
              <w:gridCol w:w="1784"/>
              <w:gridCol w:w="1784"/>
              <w:gridCol w:w="2149"/>
            </w:tblGrid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" w:hRule="atLeast"/>
                <w:tblHeader/>
              </w:trPr>
              <w:tc>
                <w:tcPr>
                  <w:tcW w:w="811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8064A2" w:themeColor="accent4" w:sz="18" w:space="0"/>
                    <w:insideV w:val="single" w:sz="8" w:space="0"/>
                  </w:tcBorders>
                  <w:shd w:val="clear" w:color="auto" w:fill="CCC0D9" w:themeFill="accent4" w:themeFillTint="66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Resultant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" w:hRule="atLeast"/>
              </w:trPr>
              <w:tc>
                <w:tcPr>
                  <w:tcW w:w="811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8064A2" w:themeColor="accent4" w:sz="1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" w:hRule="atLeast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3"/>
              <w:spacing w:line="240" w:lineRule="auto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34"/>
              <w:tblW w:w="4995" w:type="pct"/>
              <w:tblInd w:w="4" w:type="dxa"/>
              <w:tblBorders>
                <w:top w:val="single" w:color="4F81BD" w:themeColor="accent1" w:sz="18" w:space="0"/>
                <w:left w:val="single" w:color="000000" w:themeColor="text1" w:sz="8" w:space="0"/>
                <w:bottom w:val="single" w:color="4F81BD" w:themeColor="accent1" w:sz="18" w:space="0"/>
                <w:right w:val="single" w:color="000000" w:themeColor="text1" w:sz="8" w:space="0"/>
                <w:insideH w:val="single" w:color="000000" w:themeColor="text1" w:sz="8" w:space="0"/>
                <w:insideV w:val="single" w:color="000000" w:themeColor="text1" w:sz="8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89"/>
              <w:gridCol w:w="1789"/>
              <w:gridCol w:w="1789"/>
              <w:gridCol w:w="1789"/>
              <w:gridCol w:w="1790"/>
              <w:gridCol w:w="2111"/>
            </w:tblGrid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" w:hRule="atLeast"/>
                <w:tblHeader/>
              </w:trPr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color="8064A2" w:themeColor="accent4" w:sz="18" w:space="0"/>
                    <w:bottom w:val="single" w:color="8064A2" w:themeColor="accent4" w:sz="18" w:space="0"/>
                    <w:right w:val="single" w:color="8064A2" w:themeColor="accent4" w:sz="18" w:space="0"/>
                    <w:insideV w:val="single" w:sz="8" w:space="0"/>
                  </w:tcBorders>
                  <w:shd w:val="clear" w:color="auto" w:fill="CCC0D9" w:themeFill="accent4" w:themeFillTint="66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Resultant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" w:hRule="atLeast"/>
              </w:trPr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0.804934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-0.558834</w:t>
                  </w:r>
                </w:p>
              </w:tc>
              <w:tc>
                <w:tcPr>
                  <w:tcW w:w="809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3.36758</w:t>
                  </w:r>
                </w:p>
              </w:tc>
              <w:tc>
                <w:tcPr>
                  <w:tcW w:w="954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8064A2" w:themeColor="accent4" w:sz="1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3.50725</w:t>
                  </w:r>
                </w:p>
              </w:tc>
            </w:tr>
          </w:tbl>
          <w:p>
            <w:pPr>
              <w:pStyle w:val="3"/>
              <w:spacing w:line="240" w:lineRule="auto"/>
            </w:pPr>
            <w:r>
              <w:t>Free body moments</w:t>
            </w:r>
          </w:p>
          <w:tbl>
            <w:tblPr>
              <w:tblStyle w:val="34"/>
              <w:tblW w:w="4998" w:type="pct"/>
              <w:tblInd w:w="4" w:type="dxa"/>
              <w:tblBorders>
                <w:top w:val="single" w:color="4F81BD" w:themeColor="accent1" w:sz="18" w:space="0"/>
                <w:left w:val="single" w:color="000000" w:themeColor="text1" w:sz="8" w:space="0"/>
                <w:bottom w:val="single" w:color="4F81BD" w:themeColor="accent1" w:sz="18" w:space="0"/>
                <w:right w:val="single" w:color="000000" w:themeColor="text1" w:sz="8" w:space="0"/>
                <w:insideH w:val="single" w:color="000000" w:themeColor="text1" w:sz="8" w:space="0"/>
                <w:insideV w:val="single" w:color="000000" w:themeColor="text1" w:sz="8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94"/>
              <w:gridCol w:w="1769"/>
              <w:gridCol w:w="1784"/>
              <w:gridCol w:w="1784"/>
              <w:gridCol w:w="1784"/>
              <w:gridCol w:w="2149"/>
            </w:tblGrid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" w:hRule="atLeast"/>
                <w:tblHeader/>
              </w:trPr>
              <w:tc>
                <w:tcPr>
                  <w:tcW w:w="811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CCC0D9" w:themeFill="accent4" w:themeFillTint="66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8064A2" w:themeColor="accent4" w:sz="18" w:space="0"/>
                    <w:insideV w:val="single" w:sz="8" w:space="0"/>
                  </w:tcBorders>
                  <w:shd w:val="clear" w:color="auto" w:fill="CCC0D9" w:themeFill="accent4" w:themeFillTint="66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Resultant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" w:hRule="atLeast"/>
              </w:trPr>
              <w:tc>
                <w:tcPr>
                  <w:tcW w:w="811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4F81BD" w:themeColor="accent1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color="8064A2" w:themeColor="accent4" w:sz="18" w:space="0"/>
                    <w:left w:val="single" w:color="8064A2" w:themeColor="accent4" w:sz="18" w:space="0"/>
                    <w:bottom w:val="single" w:color="8064A2" w:themeColor="accent4" w:sz="18" w:space="0"/>
                    <w:right w:val="single" w:color="8064A2" w:themeColor="accent4" w:sz="1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bookmarkEnd w:id="18"/>
      <w:bookmarkEnd w:id="19"/>
      <w:bookmarkEnd w:id="20"/>
    </w:tbl>
    <w:p/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2"/>
              <w:spacing w:line="240" w:lineRule="auto"/>
            </w:pPr>
            <w:bookmarkStart w:id="21" w:name="_Toc164239716"/>
            <w:r>
              <w:t>Beams</w:t>
            </w:r>
            <w:bookmarkEnd w:id="21"/>
          </w:p>
          <w:p>
            <w:pPr>
              <w:spacing w:after="0" w:line="240" w:lineRule="auto"/>
            </w:pPr>
            <w:r>
              <w:rPr>
                <w:sz w:val="24"/>
                <w:szCs w:val="24"/>
              </w:rPr>
              <w:t>No Data</w:t>
            </w:r>
          </w:p>
        </w:tc>
      </w:tr>
    </w:tbl>
    <w:p/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2"/>
              <w:spacing w:line="240" w:lineRule="auto"/>
            </w:pPr>
            <w:bookmarkStart w:id="22" w:name="_Toc164239717"/>
            <w:bookmarkStart w:id="23" w:name="_Toc245020152"/>
            <w:bookmarkStart w:id="24" w:name="_Toc243733152"/>
            <w:bookmarkStart w:id="25" w:name="_Toc245020120"/>
            <w:r>
              <w:t>Study Results</w:t>
            </w:r>
            <w:bookmarkEnd w:id="22"/>
          </w:p>
          <w:p>
            <w:pPr>
              <w:spacing w:after="0" w:line="240" w:lineRule="auto"/>
            </w:pPr>
          </w:p>
          <w:tbl>
            <w:tblPr>
              <w:tblStyle w:val="34"/>
              <w:tblW w:w="0" w:type="auto"/>
              <w:jc w:val="center"/>
              <w:tblBorders>
                <w:top w:val="single" w:color="4F81BD" w:themeColor="accent1" w:sz="18" w:space="0"/>
                <w:left w:val="single" w:color="000000" w:themeColor="text1" w:sz="8" w:space="0"/>
                <w:bottom w:val="single" w:color="4F81BD" w:themeColor="accent1" w:sz="18" w:space="0"/>
                <w:right w:val="single" w:color="000000" w:themeColor="text1" w:sz="8" w:space="0"/>
                <w:insideH w:val="single" w:color="000000" w:themeColor="text1" w:sz="8" w:space="0"/>
                <w:insideV w:val="single" w:color="000000" w:themeColor="text1" w:sz="8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39"/>
              <w:gridCol w:w="2896"/>
              <w:gridCol w:w="2783"/>
              <w:gridCol w:w="2762"/>
            </w:tblGrid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4" w:hRule="atLeast"/>
                <w:tblHeader/>
                <w:jc w:val="center"/>
              </w:trPr>
              <w:tc>
                <w:tcPr>
                  <w:tcW w:w="2587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548DD4" w:themeColor="text2" w:themeTint="99" w:sz="1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Max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87" w:type="dxa"/>
                  <w:tcBorders>
                    <w:top w:val="single" w:color="4F81BD" w:themeColor="accent1" w:sz="8" w:space="0"/>
                    <w:left w:val="single" w:color="548DD4" w:themeColor="text2" w:themeTint="99" w:sz="18" w:space="0"/>
                    <w:bottom w:val="single" w:color="4F81BD" w:themeColor="accent1" w:sz="8" w:space="0"/>
                    <w:right w:val="single" w:color="4F81BD" w:themeColor="accent1" w:sz="8" w:space="0"/>
                    <w:insideH w:val="single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top w:val="single" w:color="4F81BD" w:themeColor="accent1" w:sz="8" w:space="0"/>
                    <w:left w:val="single" w:color="548DD4" w:themeColor="text2" w:themeTint="99" w:sz="18" w:space="0"/>
                    <w:bottom w:val="single" w:color="4F81BD" w:themeColor="accent1" w:sz="8" w:space="0"/>
                    <w:right w:val="single" w:color="4F81BD" w:themeColor="accent1" w:sz="8" w:space="0"/>
                    <w:insideH w:val="single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top w:val="single" w:color="4F81BD" w:themeColor="accent1" w:sz="8" w:space="0"/>
                    <w:left w:val="single" w:color="548DD4" w:themeColor="text2" w:themeTint="99" w:sz="18" w:space="0"/>
                    <w:bottom w:val="single" w:color="4F81BD" w:themeColor="accent1" w:sz="8" w:space="0"/>
                    <w:right w:val="single" w:color="4F81BD" w:themeColor="accent1" w:sz="8" w:space="0"/>
                    <w:insideH w:val="single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1.793e+03N/m^2</w:t>
                  </w:r>
                </w:p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3158</w:t>
                  </w:r>
                </w:p>
              </w:tc>
              <w:tc>
                <w:tcPr>
                  <w:tcW w:w="2312" w:type="dxa"/>
                  <w:tcBorders>
                    <w:top w:val="single" w:color="4F81BD" w:themeColor="accent1" w:sz="8" w:space="0"/>
                    <w:left w:val="single" w:color="548DD4" w:themeColor="text2" w:themeTint="99" w:sz="18" w:space="0"/>
                    <w:bottom w:val="single" w:color="4F81BD" w:themeColor="accent1" w:sz="8" w:space="0"/>
                    <w:right w:val="single" w:color="548DD4" w:themeColor="text2" w:themeTint="99" w:sz="18" w:space="0"/>
                    <w:insideH w:val="single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3.227e+07N/m^2</w:t>
                  </w:r>
                </w:p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754" w:type="dxa"/>
                  <w:gridSpan w:val="4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  <w:insideV w:val="single" w:sz="8" w:space="0"/>
                  </w:tcBorders>
                  <w:shd w:val="clear" w:color="auto" w:fill="auto"/>
                  <w:vAlign w:val="center"/>
                </w:tcPr>
                <w:p>
                  <w:pPr>
                    <w:spacing w:after="0" w:line="240" w:lineRule="auto"/>
                    <w:jc w:val="center"/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</w:rPr>
                  </w:pPr>
                  <w:r>
                    <w:rPr>
                      <w:rFonts w:asciiTheme="majorHAnsi" w:hAnsiTheme="majorHAnsi" w:eastAsiaTheme="majorEastAsia" w:cstheme="majorBidi"/>
                      <w:b w:val="0"/>
                      <w:bCs w:val="0"/>
                    </w:rPr>
                    <w:drawing>
                      <wp:inline distT="0" distB="0" distL="0" distR="0">
                        <wp:extent cx="6858000" cy="3509010"/>
                        <wp:effectExtent l="0" t="0" r="0" b="0"/>
                        <wp:docPr id="1554061075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54061075" name="Picture 7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09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line="240" w:lineRule="auto"/>
                    <w:jc w:val="center"/>
                    <w:rPr>
                      <w:rFonts w:asciiTheme="majorHAnsi" w:hAnsiTheme="majorHAnsi" w:eastAsiaTheme="majorEastAsia" w:cstheme="majorBid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  <w:sz w:val="20"/>
                      <w:szCs w:val="20"/>
                    </w:rPr>
                    <w:t>beam with hole-beam with hole-Stress-Stress1</w:t>
                  </w:r>
                </w:p>
              </w:tc>
            </w:tr>
          </w:tbl>
          <w:p>
            <w:pPr>
              <w:spacing w:after="0" w:line="240" w:lineRule="auto"/>
            </w:pPr>
          </w:p>
          <w:tbl>
            <w:tblPr>
              <w:tblStyle w:val="34"/>
              <w:tblW w:w="0" w:type="auto"/>
              <w:jc w:val="center"/>
              <w:tblBorders>
                <w:top w:val="single" w:color="4F81BD" w:themeColor="accent1" w:sz="18" w:space="0"/>
                <w:left w:val="single" w:color="000000" w:themeColor="text1" w:sz="8" w:space="0"/>
                <w:bottom w:val="single" w:color="4F81BD" w:themeColor="accent1" w:sz="18" w:space="0"/>
                <w:right w:val="single" w:color="000000" w:themeColor="text1" w:sz="8" w:space="0"/>
                <w:insideH w:val="single" w:color="000000" w:themeColor="text1" w:sz="8" w:space="0"/>
                <w:insideV w:val="single" w:color="000000" w:themeColor="text1" w:sz="8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61"/>
              <w:gridCol w:w="3310"/>
              <w:gridCol w:w="2556"/>
              <w:gridCol w:w="2153"/>
            </w:tblGrid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4" w:hRule="atLeast"/>
                <w:tblHeader/>
                <w:jc w:val="center"/>
              </w:trPr>
              <w:tc>
                <w:tcPr>
                  <w:tcW w:w="2587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548DD4" w:themeColor="text2" w:themeTint="99" w:sz="1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Max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87" w:type="dxa"/>
                  <w:tcBorders>
                    <w:top w:val="single" w:color="4F81BD" w:themeColor="accent1" w:sz="8" w:space="0"/>
                    <w:left w:val="single" w:color="548DD4" w:themeColor="text2" w:themeTint="99" w:sz="18" w:space="0"/>
                    <w:bottom w:val="single" w:color="4F81BD" w:themeColor="accent1" w:sz="8" w:space="0"/>
                    <w:right w:val="single" w:color="4F81BD" w:themeColor="accent1" w:sz="8" w:space="0"/>
                    <w:insideH w:val="single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top w:val="single" w:color="4F81BD" w:themeColor="accent1" w:sz="8" w:space="0"/>
                    <w:left w:val="single" w:color="548DD4" w:themeColor="text2" w:themeTint="99" w:sz="18" w:space="0"/>
                    <w:bottom w:val="single" w:color="4F81BD" w:themeColor="accent1" w:sz="8" w:space="0"/>
                    <w:right w:val="single" w:color="4F81BD" w:themeColor="accent1" w:sz="8" w:space="0"/>
                    <w:insideH w:val="single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top w:val="single" w:color="4F81BD" w:themeColor="accent1" w:sz="8" w:space="0"/>
                    <w:left w:val="single" w:color="548DD4" w:themeColor="text2" w:themeTint="99" w:sz="18" w:space="0"/>
                    <w:bottom w:val="single" w:color="4F81BD" w:themeColor="accent1" w:sz="8" w:space="0"/>
                    <w:right w:val="single" w:color="4F81BD" w:themeColor="accent1" w:sz="8" w:space="0"/>
                    <w:insideH w:val="single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</w:t>
                  </w:r>
                </w:p>
              </w:tc>
              <w:tc>
                <w:tcPr>
                  <w:tcW w:w="2312" w:type="dxa"/>
                  <w:tcBorders>
                    <w:top w:val="single" w:color="4F81BD" w:themeColor="accent1" w:sz="8" w:space="0"/>
                    <w:left w:val="single" w:color="548DD4" w:themeColor="text2" w:themeTint="99" w:sz="18" w:space="0"/>
                    <w:bottom w:val="single" w:color="4F81BD" w:themeColor="accent1" w:sz="8" w:space="0"/>
                    <w:right w:val="single" w:color="548DD4" w:themeColor="text2" w:themeTint="99" w:sz="18" w:space="0"/>
                    <w:insideH w:val="single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7.451e-01mm</w:t>
                  </w:r>
                </w:p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754" w:type="dxa"/>
                  <w:gridSpan w:val="4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  <w:insideV w:val="single" w:sz="8" w:space="0"/>
                  </w:tcBorders>
                  <w:shd w:val="clear" w:color="auto" w:fill="auto"/>
                  <w:vAlign w:val="center"/>
                </w:tcPr>
                <w:p>
                  <w:pPr>
                    <w:spacing w:after="0" w:line="240" w:lineRule="auto"/>
                    <w:jc w:val="center"/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</w:rPr>
                  </w:pPr>
                  <w:r>
                    <w:rPr>
                      <w:rFonts w:asciiTheme="majorHAnsi" w:hAnsiTheme="majorHAnsi" w:eastAsiaTheme="majorEastAsia" w:cstheme="majorBidi"/>
                      <w:b w:val="0"/>
                      <w:bCs w:val="0"/>
                    </w:rPr>
                    <w:drawing>
                      <wp:inline distT="0" distB="0" distL="0" distR="0">
                        <wp:extent cx="6858000" cy="3509010"/>
                        <wp:effectExtent l="0" t="0" r="0" b="0"/>
                        <wp:docPr id="40756785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7567858" name="Picture 8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09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line="240" w:lineRule="auto"/>
                    <w:jc w:val="center"/>
                    <w:rPr>
                      <w:rFonts w:asciiTheme="majorHAnsi" w:hAnsiTheme="majorHAnsi" w:eastAsiaTheme="majorEastAsia" w:cstheme="majorBid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  <w:sz w:val="20"/>
                      <w:szCs w:val="20"/>
                    </w:rPr>
                    <w:t>beam with hole-beam with hole-Displacement-Displacement1</w:t>
                  </w:r>
                </w:p>
              </w:tc>
            </w:tr>
          </w:tbl>
          <w:p>
            <w:pPr>
              <w:spacing w:after="0" w:line="240" w:lineRule="auto"/>
            </w:pPr>
          </w:p>
          <w:tbl>
            <w:tblPr>
              <w:tblStyle w:val="34"/>
              <w:tblW w:w="0" w:type="auto"/>
              <w:jc w:val="center"/>
              <w:tblBorders>
                <w:top w:val="single" w:color="4F81BD" w:themeColor="accent1" w:sz="18" w:space="0"/>
                <w:left w:val="single" w:color="000000" w:themeColor="text1" w:sz="8" w:space="0"/>
                <w:bottom w:val="single" w:color="4F81BD" w:themeColor="accent1" w:sz="18" w:space="0"/>
                <w:right w:val="single" w:color="000000" w:themeColor="text1" w:sz="8" w:space="0"/>
                <w:insideH w:val="single" w:color="000000" w:themeColor="text1" w:sz="8" w:space="0"/>
                <w:insideV w:val="single" w:color="000000" w:themeColor="text1" w:sz="8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98"/>
              <w:gridCol w:w="3396"/>
              <w:gridCol w:w="2455"/>
              <w:gridCol w:w="2431"/>
            </w:tblGrid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4" w:hRule="atLeast"/>
                <w:tblHeader/>
                <w:jc w:val="center"/>
              </w:trPr>
              <w:tc>
                <w:tcPr>
                  <w:tcW w:w="2587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548DD4" w:themeColor="text2" w:themeTint="99" w:sz="1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Max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87" w:type="dxa"/>
                  <w:tcBorders>
                    <w:top w:val="single" w:color="4F81BD" w:themeColor="accent1" w:sz="8" w:space="0"/>
                    <w:left w:val="single" w:color="548DD4" w:themeColor="text2" w:themeTint="99" w:sz="18" w:space="0"/>
                    <w:bottom w:val="single" w:color="4F81BD" w:themeColor="accent1" w:sz="8" w:space="0"/>
                    <w:right w:val="single" w:color="4F81BD" w:themeColor="accent1" w:sz="8" w:space="0"/>
                    <w:insideH w:val="single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top w:val="single" w:color="4F81BD" w:themeColor="accent1" w:sz="8" w:space="0"/>
                    <w:left w:val="single" w:color="548DD4" w:themeColor="text2" w:themeTint="99" w:sz="18" w:space="0"/>
                    <w:bottom w:val="single" w:color="4F81BD" w:themeColor="accent1" w:sz="8" w:space="0"/>
                    <w:right w:val="single" w:color="4F81BD" w:themeColor="accent1" w:sz="8" w:space="0"/>
                    <w:insideH w:val="single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top w:val="single" w:color="4F81BD" w:themeColor="accent1" w:sz="8" w:space="0"/>
                    <w:left w:val="single" w:color="548DD4" w:themeColor="text2" w:themeTint="99" w:sz="18" w:space="0"/>
                    <w:bottom w:val="single" w:color="4F81BD" w:themeColor="accent1" w:sz="8" w:space="0"/>
                    <w:right w:val="single" w:color="4F81BD" w:themeColor="accent1" w:sz="8" w:space="0"/>
                    <w:insideH w:val="single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2.818e-09</w:t>
                  </w:r>
                </w:p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4303</w:t>
                  </w:r>
                </w:p>
              </w:tc>
              <w:tc>
                <w:tcPr>
                  <w:tcW w:w="2312" w:type="dxa"/>
                  <w:tcBorders>
                    <w:top w:val="single" w:color="4F81BD" w:themeColor="accent1" w:sz="8" w:space="0"/>
                    <w:left w:val="single" w:color="548DD4" w:themeColor="text2" w:themeTint="99" w:sz="18" w:space="0"/>
                    <w:bottom w:val="single" w:color="4F81BD" w:themeColor="accent1" w:sz="8" w:space="0"/>
                    <w:right w:val="single" w:color="548DD4" w:themeColor="text2" w:themeTint="99" w:sz="18" w:space="0"/>
                    <w:insideH w:val="single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1.103e-04</w:t>
                  </w:r>
                </w:p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2793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754" w:type="dxa"/>
                  <w:gridSpan w:val="4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  <w:insideV w:val="single" w:sz="8" w:space="0"/>
                  </w:tcBorders>
                  <w:shd w:val="clear" w:color="auto" w:fill="auto"/>
                  <w:vAlign w:val="center"/>
                </w:tcPr>
                <w:p>
                  <w:pPr>
                    <w:spacing w:after="0" w:line="240" w:lineRule="auto"/>
                    <w:jc w:val="center"/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</w:rPr>
                  </w:pPr>
                  <w:r>
                    <w:rPr>
                      <w:rFonts w:asciiTheme="majorHAnsi" w:hAnsiTheme="majorHAnsi" w:eastAsiaTheme="majorEastAsia" w:cstheme="majorBidi"/>
                      <w:b w:val="0"/>
                      <w:bCs w:val="0"/>
                    </w:rPr>
                    <w:drawing>
                      <wp:inline distT="0" distB="0" distL="0" distR="0">
                        <wp:extent cx="6858000" cy="3509010"/>
                        <wp:effectExtent l="0" t="0" r="0" b="0"/>
                        <wp:docPr id="269378893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9378893" name="Picture 9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09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line="240" w:lineRule="auto"/>
                    <w:jc w:val="center"/>
                    <w:rPr>
                      <w:rFonts w:asciiTheme="majorHAnsi" w:hAnsiTheme="majorHAnsi" w:eastAsiaTheme="majorEastAsia" w:cstheme="majorBid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  <w:sz w:val="20"/>
                      <w:szCs w:val="20"/>
                    </w:rPr>
                    <w:t>beam with hole-beam with hole-Strain-Strain1</w:t>
                  </w:r>
                </w:p>
              </w:tc>
            </w:tr>
          </w:tbl>
          <w:p>
            <w:pPr>
              <w:spacing w:after="0" w:line="240" w:lineRule="auto"/>
            </w:pPr>
          </w:p>
          <w:tbl>
            <w:tblPr>
              <w:tblStyle w:val="34"/>
              <w:tblW w:w="0" w:type="auto"/>
              <w:jc w:val="center"/>
              <w:tblBorders>
                <w:top w:val="single" w:color="4F81BD" w:themeColor="accent1" w:sz="18" w:space="0"/>
                <w:left w:val="single" w:color="000000" w:themeColor="text1" w:sz="8" w:space="0"/>
                <w:bottom w:val="single" w:color="4F81BD" w:themeColor="accent1" w:sz="18" w:space="0"/>
                <w:right w:val="single" w:color="000000" w:themeColor="text1" w:sz="8" w:space="0"/>
                <w:insideH w:val="single" w:color="000000" w:themeColor="text1" w:sz="8" w:space="0"/>
                <w:insideV w:val="single" w:color="000000" w:themeColor="text1" w:sz="8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75"/>
              <w:gridCol w:w="7305"/>
            </w:tblGrid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4" w:hRule="atLeast"/>
                <w:tblHeader/>
                <w:jc w:val="center"/>
              </w:trPr>
              <w:tc>
                <w:tcPr>
                  <w:tcW w:w="2541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4F81BD" w:themeColor="accent1" w:sz="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rPr>
                      <w:rFonts w:hint="default" w:asciiTheme="majorHAnsi" w:hAnsiTheme="majorHAnsi" w:eastAsiaTheme="majorEastAsia" w:cstheme="majorBidi"/>
                      <w:b/>
                      <w:bCs/>
                      <w:lang w:val="en-GB"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Name</w:t>
                  </w:r>
                  <w:r>
                    <w:rPr>
                      <w:rFonts w:hint="default" w:asciiTheme="majorHAnsi" w:hAnsiTheme="majorHAnsi" w:eastAsiaTheme="majorEastAsia" w:cstheme="majorBidi"/>
                      <w:b/>
                      <w:bCs/>
                      <w:lang w:val="en-GB"/>
                    </w:rPr>
                    <w:t>:</w:t>
                  </w:r>
                </w:p>
              </w:tc>
              <w:tc>
                <w:tcPr>
                  <w:tcW w:w="7997" w:type="dxa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4F81BD" w:themeColor="accent1" w:sz="18" w:space="0"/>
                    <w:right w:val="single" w:color="548DD4" w:themeColor="text2" w:themeTint="99" w:sz="18" w:space="0"/>
                    <w:insideH w:val="single" w:sz="18" w:space="0"/>
                    <w:insideV w:val="single" w:sz="8" w:space="0"/>
                  </w:tcBorders>
                  <w:shd w:val="clear" w:color="auto" w:fill="DBE5F1" w:themeFill="accent1" w:themeFillTint="33"/>
                  <w:vAlign w:val="center"/>
                </w:tcPr>
                <w:p>
                  <w:pPr>
                    <w:spacing w:before="0" w:after="0" w:line="240" w:lineRule="auto"/>
                    <w:rPr>
                      <w:rFonts w:asciiTheme="majorHAnsi" w:hAnsiTheme="majorHAnsi" w:eastAsiaTheme="majorEastAsia" w:cstheme="majorBidi"/>
                      <w:b/>
                      <w:bCs/>
                    </w:rPr>
                  </w:pPr>
                  <w:r>
                    <w:rPr>
                      <w:rFonts w:asciiTheme="majorHAnsi" w:hAnsiTheme="majorHAnsi" w:eastAsiaTheme="majorEastAsia" w:cstheme="majorBidi"/>
                      <w:b/>
                      <w:bCs/>
                    </w:rPr>
                    <w:t>Type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41" w:type="dxa"/>
                  <w:tcBorders>
                    <w:top w:val="single" w:color="4F81BD" w:themeColor="accent1" w:sz="8" w:space="0"/>
                    <w:left w:val="single" w:color="548DD4" w:themeColor="text2" w:themeTint="99" w:sz="18" w:space="0"/>
                    <w:bottom w:val="single" w:color="4F81BD" w:themeColor="accent1" w:sz="8" w:space="0"/>
                    <w:right w:val="single" w:color="4F81BD" w:themeColor="accent1" w:sz="8" w:space="0"/>
                    <w:insideH w:val="single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eastAsiaTheme="majorEastAsia" w:cstheme="majorBidi"/>
                      <w:b w:val="0"/>
                      <w:bCs/>
                      <w:sz w:val="20"/>
                      <w:szCs w:val="20"/>
                    </w:rPr>
                    <w:t>Displacement1{1}</w:t>
                  </w:r>
                </w:p>
              </w:tc>
              <w:tc>
                <w:tcPr>
                  <w:tcW w:w="7997" w:type="dxa"/>
                  <w:tcBorders>
                    <w:top w:val="single" w:color="4F81BD" w:themeColor="accent1" w:sz="8" w:space="0"/>
                    <w:left w:val="single" w:color="548DD4" w:themeColor="text2" w:themeTint="99" w:sz="18" w:space="0"/>
                    <w:bottom w:val="single" w:color="4F81BD" w:themeColor="accent1" w:sz="8" w:space="0"/>
                    <w:right w:val="single" w:color="548DD4" w:themeColor="text2" w:themeTint="99" w:sz="18" w:space="0"/>
                    <w:insideH w:val="single" w:sz="8" w:space="0"/>
                    <w:insideV w:val="single" w:sz="8" w:space="0"/>
                  </w:tcBorders>
                  <w:shd w:val="clear" w:color="auto" w:fill="auto"/>
                </w:tcPr>
                <w:p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>
              <w:tblPrEx>
                <w:tblBorders>
                  <w:top w:val="single" w:color="4F81BD" w:themeColor="accent1" w:sz="18" w:space="0"/>
                  <w:left w:val="single" w:color="000000" w:themeColor="text1" w:sz="8" w:space="0"/>
                  <w:bottom w:val="single" w:color="4F81BD" w:themeColor="accent1" w:sz="18" w:space="0"/>
                  <w:right w:val="single" w:color="000000" w:themeColor="text1" w:sz="8" w:space="0"/>
                  <w:insideH w:val="single" w:color="000000" w:themeColor="text1" w:sz="8" w:space="0"/>
                  <w:insideV w:val="single" w:color="000000" w:themeColor="text1" w:sz="8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538" w:type="dxa"/>
                  <w:gridSpan w:val="2"/>
                  <w:tcBorders>
                    <w:top w:val="single" w:color="548DD4" w:themeColor="text2" w:themeTint="99" w:sz="18" w:space="0"/>
                    <w:left w:val="single" w:color="548DD4" w:themeColor="text2" w:themeTint="99" w:sz="18" w:space="0"/>
                    <w:bottom w:val="single" w:color="548DD4" w:themeColor="text2" w:themeTint="99" w:sz="18" w:space="0"/>
                    <w:right w:val="single" w:color="548DD4" w:themeColor="text2" w:themeTint="99" w:sz="18" w:space="0"/>
                    <w:insideV w:val="single" w:sz="8" w:space="0"/>
                  </w:tcBorders>
                  <w:shd w:val="clear" w:color="auto" w:fill="auto"/>
                  <w:vAlign w:val="center"/>
                </w:tcPr>
                <w:p>
                  <w:pPr>
                    <w:spacing w:after="0" w:line="240" w:lineRule="auto"/>
                    <w:jc w:val="center"/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</w:rPr>
                  </w:pPr>
                  <w:r>
                    <w:rPr>
                      <w:rFonts w:asciiTheme="majorHAnsi" w:hAnsiTheme="majorHAnsi" w:eastAsiaTheme="majorEastAsia" w:cstheme="majorBidi"/>
                      <w:b w:val="0"/>
                      <w:bCs w:val="0"/>
                    </w:rPr>
                    <w:drawing>
                      <wp:inline distT="0" distB="0" distL="0" distR="0">
                        <wp:extent cx="6858000" cy="3509010"/>
                        <wp:effectExtent l="0" t="0" r="0" b="0"/>
                        <wp:docPr id="163121080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1210800" name="Picture 10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09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line="240" w:lineRule="auto"/>
                    <w:jc w:val="center"/>
                    <w:rPr>
                      <w:rFonts w:asciiTheme="majorHAnsi" w:hAnsiTheme="majorHAnsi" w:eastAsiaTheme="majorEastAsia" w:cstheme="majorBid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Style w:val="11"/>
                      <w:rFonts w:asciiTheme="majorHAnsi" w:hAnsiTheme="majorHAnsi" w:eastAsiaTheme="majorEastAsia" w:cstheme="majorBidi"/>
                      <w:b w:val="0"/>
                      <w:bCs w:val="0"/>
                      <w:sz w:val="20"/>
                      <w:szCs w:val="20"/>
                    </w:rPr>
                    <w:t>beam with hole-beam with hole-Displacement-Displacement1{1}</w:t>
                  </w:r>
                </w:p>
              </w:tc>
            </w:tr>
          </w:tbl>
          <w:p>
            <w:pPr>
              <w:spacing w:after="0" w:line="240" w:lineRule="auto"/>
            </w:pPr>
          </w:p>
          <w:bookmarkEnd w:id="23"/>
          <w:bookmarkEnd w:id="24"/>
          <w:bookmarkEnd w:id="25"/>
          <w:p>
            <w:pPr>
              <w:spacing w:after="0" w:line="240" w:lineRule="auto"/>
            </w:pPr>
          </w:p>
        </w:tc>
      </w:tr>
    </w:tbl>
    <w:p/>
    <w:tbl>
      <w:tblPr>
        <w:tblStyle w:val="12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2"/>
              <w:spacing w:line="240" w:lineRule="auto"/>
            </w:pPr>
            <w:bookmarkStart w:id="26" w:name="_Toc164239718"/>
            <w:r>
              <w:t>Conclusion</w:t>
            </w:r>
            <w:bookmarkEnd w:id="26"/>
          </w:p>
        </w:tc>
      </w:tr>
    </w:tbl>
    <w:p/>
    <w:sectPr>
      <w:footerReference r:id="rId6" w:type="first"/>
      <w:footerReference r:id="rId5" w:type="default"/>
      <w:pgSz w:w="12240" w:h="15840"/>
      <w:pgMar w:top="720" w:right="720" w:bottom="720" w:left="72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Borders>
        <w:top w:val="single" w:color="A5A5A5" w:themeColor="background1" w:themeShade="A6" w:sz="36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910"/>
      <w:gridCol w:w="3968"/>
      <w:gridCol w:w="4580"/>
      <w:gridCol w:w="558"/>
    </w:tblGrid>
    <w:tr>
      <w:tblPrEx>
        <w:tblBorders>
          <w:top w:val="single" w:color="A5A5A5" w:themeColor="background1" w:themeShade="A6" w:sz="3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67" w:type="pct"/>
        </w:tcPr>
        <w:p>
          <w:pPr>
            <w:spacing w:after="0" w:line="240" w:lineRule="auto"/>
            <w:rPr>
              <w:rFonts w:asciiTheme="majorHAnsi" w:hAnsiTheme="majorHAnsi"/>
            </w:rPr>
          </w:pPr>
          <w:r>
            <w:rPr>
              <w:rFonts w:asciiTheme="majorHAnsi" w:hAnsiTheme="majorHAnsi"/>
            </w:rPr>
            <w:drawing>
              <wp:inline distT="0" distB="0" distL="0" distR="0">
                <wp:extent cx="1019175" cy="552450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>
          <w:pPr>
            <w:spacing w:after="0" w:line="240" w:lineRule="auto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7F7F7F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>
          <w:pPr>
            <w:spacing w:after="0" w:line="240" w:lineRule="auto"/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7F7F7F" w:themeColor="background1" w:themeShade="80"/>
              <w:sz w:val="18"/>
              <w:szCs w:val="18"/>
            </w:rPr>
            <w:t>Simulation of beam with hole</w:t>
          </w:r>
        </w:p>
      </w:tc>
      <w:tc>
        <w:tcPr>
          <w:tcW w:w="0" w:type="auto"/>
          <w:vAlign w:val="bottom"/>
        </w:tcPr>
        <w:p>
          <w:pPr>
            <w:spacing w:after="0" w:line="240" w:lineRule="auto"/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16</w:t>
          </w:r>
          <w:r>
            <w:fldChar w:fldCharType="end"/>
          </w:r>
        </w:p>
      </w:tc>
    </w:tr>
  </w:tbl>
  <w:p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998" w:type="dxa"/>
      <w:tblInd w:w="0" w:type="dxa"/>
      <w:tblBorders>
        <w:top w:val="single" w:color="A5A5A5" w:themeColor="background1" w:themeShade="A6" w:sz="36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08"/>
      <w:gridCol w:w="3960"/>
      <w:gridCol w:w="4770"/>
      <w:gridCol w:w="360"/>
    </w:tblGrid>
    <w:tr>
      <w:tblPrEx>
        <w:tblBorders>
          <w:top w:val="single" w:color="A5A5A5" w:themeColor="background1" w:themeShade="A6" w:sz="3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908" w:type="dxa"/>
        </w:tcPr>
        <w:p>
          <w:pPr>
            <w:spacing w:after="0" w:line="240" w:lineRule="auto"/>
            <w:rPr>
              <w:rFonts w:asciiTheme="majorHAnsi" w:hAnsiTheme="majorHAnsi"/>
            </w:rPr>
          </w:pPr>
          <w:r>
            <w:rPr>
              <w:rFonts w:asciiTheme="majorHAnsi" w:hAnsiTheme="majorHAnsi"/>
            </w:rPr>
            <w:drawing>
              <wp:inline distT="0" distB="0" distL="0" distR="0">
                <wp:extent cx="1019175" cy="552450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>
          <w:pPr>
            <w:spacing w:after="0" w:line="240" w:lineRule="auto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7F7F7F" w:themeColor="background1" w:themeShade="80"/>
              <w:sz w:val="18"/>
              <w:szCs w:val="18"/>
            </w:rPr>
            <w:t>Analyzed with SOLIDWORKS Simulation</w:t>
          </w:r>
          <w:r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>
          <w:pPr>
            <w:spacing w:after="0" w:line="240" w:lineRule="auto"/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7F7F7F" w:themeColor="background1" w:themeShade="80"/>
              <w:sz w:val="18"/>
              <w:szCs w:val="18"/>
            </w:rPr>
            <w:t>Simulation of beam with hole</w:t>
          </w:r>
        </w:p>
      </w:tc>
      <w:tc>
        <w:tcPr>
          <w:tcW w:w="360" w:type="dxa"/>
          <w:vAlign w:val="bottom"/>
        </w:tcPr>
        <w:p>
          <w:pPr>
            <w:spacing w:after="0" w:line="240" w:lineRule="auto"/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attachedTemplate r:id="rId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0CE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150C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  <w:rsid w:val="59BA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3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Document Map"/>
    <w:basedOn w:val="1"/>
    <w:link w:val="33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footer"/>
    <w:basedOn w:val="1"/>
    <w:link w:val="2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2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basedOn w:val="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4"/>
    <w:qFormat/>
    <w:uiPriority w:val="22"/>
    <w:rPr>
      <w:b/>
      <w:bCs/>
    </w:rPr>
  </w:style>
  <w:style w:type="table" w:styleId="12">
    <w:name w:val="Table Grid"/>
    <w:basedOn w:val="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14">
    <w:name w:val="toc 2"/>
    <w:basedOn w:val="1"/>
    <w:next w:val="1"/>
    <w:autoRedefine/>
    <w:semiHidden/>
    <w:unhideWhenUsed/>
    <w:qFormat/>
    <w:uiPriority w:val="39"/>
    <w:pPr>
      <w:spacing w:after="100"/>
      <w:ind w:left="220"/>
    </w:pPr>
  </w:style>
  <w:style w:type="paragraph" w:styleId="15">
    <w:name w:val="toc 3"/>
    <w:basedOn w:val="1"/>
    <w:next w:val="1"/>
    <w:autoRedefine/>
    <w:unhideWhenUsed/>
    <w:qFormat/>
    <w:uiPriority w:val="39"/>
    <w:pPr>
      <w:spacing w:after="100" w:line="240" w:lineRule="auto"/>
    </w:pPr>
    <w:rPr>
      <w:bCs/>
      <w:sz w:val="20"/>
      <w:szCs w:val="20"/>
    </w:rPr>
  </w:style>
  <w:style w:type="paragraph" w:styleId="16">
    <w:name w:val="toc 8"/>
    <w:basedOn w:val="1"/>
    <w:next w:val="1"/>
    <w:autoRedefine/>
    <w:semiHidden/>
    <w:unhideWhenUsed/>
    <w:uiPriority w:val="39"/>
    <w:pPr>
      <w:spacing w:after="100"/>
      <w:ind w:left="1540"/>
    </w:pPr>
  </w:style>
  <w:style w:type="table" w:styleId="17">
    <w:name w:val="Light Shading Accent 4"/>
    <w:basedOn w:val="5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8">
    <w:name w:val="Light Shading Accent 5"/>
    <w:basedOn w:val="5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19">
    <w:name w:val="Light List Accent 2"/>
    <w:basedOn w:val="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20">
    <w:name w:val="Light List Accent 3"/>
    <w:basedOn w:val="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21">
    <w:name w:val="Light List Accent 4"/>
    <w:basedOn w:val="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22">
    <w:name w:val="Medium Grid 1 Accent 6"/>
    <w:basedOn w:val="5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 Accent 1"/>
    <w:basedOn w:val="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24">
    <w:name w:val="Heading 1 Char"/>
    <w:basedOn w:val="4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25">
    <w:name w:val="Heading 2 Char"/>
    <w:basedOn w:val="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2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7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28">
    <w:name w:val="Header Char"/>
    <w:basedOn w:val="4"/>
    <w:link w:val="9"/>
    <w:uiPriority w:val="99"/>
  </w:style>
  <w:style w:type="character" w:customStyle="1" w:styleId="29">
    <w:name w:val="Footer Char"/>
    <w:basedOn w:val="4"/>
    <w:link w:val="8"/>
    <w:uiPriority w:val="99"/>
  </w:style>
  <w:style w:type="character" w:customStyle="1" w:styleId="30">
    <w:name w:val="Balloon Text Char"/>
    <w:basedOn w:val="4"/>
    <w:link w:val="6"/>
    <w:semiHidden/>
    <w:uiPriority w:val="99"/>
    <w:rPr>
      <w:rFonts w:ascii="Tahoma" w:hAnsi="Tahoma" w:cs="Tahoma"/>
      <w:sz w:val="16"/>
      <w:szCs w:val="16"/>
    </w:rPr>
  </w:style>
  <w:style w:type="table" w:customStyle="1" w:styleId="31">
    <w:name w:val="Light List - Accent 11"/>
    <w:basedOn w:val="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customStyle="1" w:styleId="32">
    <w:name w:val="A3"/>
    <w:uiPriority w:val="99"/>
    <w:rPr>
      <w:rFonts w:cs="Trebuchet MS"/>
      <w:color w:val="221E1F"/>
      <w:sz w:val="18"/>
      <w:szCs w:val="18"/>
    </w:rPr>
  </w:style>
  <w:style w:type="character" w:customStyle="1" w:styleId="33">
    <w:name w:val="Document Map Char"/>
    <w:basedOn w:val="4"/>
    <w:link w:val="7"/>
    <w:semiHidden/>
    <w:uiPriority w:val="99"/>
    <w:rPr>
      <w:rFonts w:ascii="Tahoma" w:hAnsi="Tahoma" w:cs="Tahoma"/>
      <w:sz w:val="16"/>
      <w:szCs w:val="16"/>
    </w:rPr>
  </w:style>
  <w:style w:type="table" w:customStyle="1" w:styleId="34">
    <w:name w:val="Light Grid - Accent 11"/>
    <w:basedOn w:val="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customStyle="1" w:styleId="35">
    <w:name w:val="Medium List 1 - Accent 11"/>
    <w:basedOn w:val="5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customStyle="1" w:styleId="36">
    <w:name w:val="CWTableStyle1"/>
    <w:basedOn w:val="34"/>
    <w:autoRedefine/>
    <w:qFormat/>
    <w:uiPriority w:val="99"/>
    <w:pPr>
      <w:jc w:val="center"/>
    </w:pPr>
    <w:tcPr>
      <w:vAlign w:val="center"/>
    </w:tc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SOLIDWORKS%20Corp\SOLIDWORKS\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Company>Solidworks</Company>
  <Pages>9</Pages>
  <Words>743</Words>
  <Characters>4238</Characters>
  <Lines>35</Lines>
  <Paragraphs>9</Paragraphs>
  <TotalTime>3</TotalTime>
  <ScaleCrop>false</ScaleCrop>
  <LinksUpToDate>false</LinksUpToDate>
  <CharactersWithSpaces>4972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2024-04-17T07:47:00Z</dcterms:created>
  <dc:creator>Kenedy</dc:creator>
  <cp:lastModifiedBy>user</cp:lastModifiedBy>
  <dcterms:modified xsi:type="dcterms:W3CDTF">2024-04-17T07:50:51Z</dcterms:modified>
  <dc:title>Simulation Report Template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2057-12.2.0.16731</vt:lpwstr>
  </property>
  <property fmtid="{D5CDD505-2E9C-101B-9397-08002B2CF9AE}" pid="3" name="ICV">
    <vt:lpwstr>EE571A22FE9D47EDBA2044812E662DBE_12</vt:lpwstr>
  </property>
</Properties>
</file>