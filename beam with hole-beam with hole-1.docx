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04620E47" w14:textId="77777777" w:rsidTr="00A43A5B">
        <w:trPr>
          <w:cantSplit/>
          <w:trHeight w:val="4488"/>
        </w:trPr>
        <w:tc>
          <w:tcPr>
            <w:tcW w:w="6285" w:type="dxa"/>
          </w:tcPr>
          <w:p w14:paraId="28264E7B" w14:textId="3E011FEE" w:rsidR="00F448BC" w:rsidRDefault="00853523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32C5A7" wp14:editId="1607BF2C">
                  <wp:extent cx="3853815" cy="1971675"/>
                  <wp:effectExtent l="0" t="0" r="0" b="9525"/>
                  <wp:docPr id="207980033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800338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4C01EADC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609D99E0" w14:textId="36EF342B" w:rsidR="00B77317" w:rsidRPr="00CD1539" w:rsidRDefault="00853523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beam with hole</w:t>
                  </w:r>
                </w:p>
                <w:p w14:paraId="1925145F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3E8B4CDD" w14:textId="2267C4B4" w:rsidR="00B77317" w:rsidRPr="00CD1539" w:rsidRDefault="00853523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17 April 2024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011097A6" w14:textId="0A46E49F" w:rsidR="00B77317" w:rsidRPr="00CD1539" w:rsidRDefault="00853523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beam with hole</w:t>
                  </w:r>
                </w:p>
                <w:p w14:paraId="74967B37" w14:textId="0D587A60" w:rsidR="00B77317" w:rsidRPr="006A441F" w:rsidRDefault="00853523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755E9265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009BE54C" w14:textId="4D546422" w:rsidR="00B77317" w:rsidRDefault="00853523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7AEBB94C" w14:textId="4D89CF21" w:rsidR="00853523" w:rsidRDefault="001041F1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164242307" w:history="1">
                        <w:r w:rsidR="00853523" w:rsidRPr="00963405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853523">
                          <w:rPr>
                            <w:noProof/>
                            <w:webHidden/>
                          </w:rPr>
                          <w:tab/>
                        </w:r>
                        <w:r w:rsidR="00853523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853523">
                          <w:rPr>
                            <w:noProof/>
                            <w:webHidden/>
                          </w:rPr>
                          <w:instrText xml:space="preserve"> PAGEREF _Toc164242307 \h </w:instrText>
                        </w:r>
                        <w:r w:rsidR="00853523">
                          <w:rPr>
                            <w:noProof/>
                            <w:webHidden/>
                          </w:rPr>
                        </w:r>
                        <w:r w:rsidR="00853523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853523">
                          <w:rPr>
                            <w:noProof/>
                            <w:webHidden/>
                          </w:rPr>
                          <w:t>1</w:t>
                        </w:r>
                        <w:r w:rsidR="00853523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030A34D" w14:textId="4BEF1196" w:rsidR="00853523" w:rsidRDefault="00853523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64242308" w:history="1">
                        <w:r w:rsidRPr="00963405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_Toc164242308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4F5A335" w14:textId="378CE9E5" w:rsidR="00853523" w:rsidRDefault="00853523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64242309" w:history="1">
                        <w:r w:rsidRPr="00963405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_Toc164242309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E82E0BF" w14:textId="73F577CF" w:rsidR="00853523" w:rsidRDefault="00853523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64242310" w:history="1">
                        <w:r w:rsidRPr="00963405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_Toc164242310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DF4FDF0" w14:textId="094CE80E" w:rsidR="00853523" w:rsidRDefault="00853523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64242311" w:history="1">
                        <w:r w:rsidRPr="00963405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_Toc164242311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ABED873" w14:textId="0E364A18" w:rsidR="00853523" w:rsidRDefault="00853523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64242312" w:history="1">
                        <w:r w:rsidRPr="00963405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_Toc164242312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6827BC9" w14:textId="0FFDCFE0" w:rsidR="00853523" w:rsidRDefault="00853523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64242313" w:history="1">
                        <w:r w:rsidRPr="00963405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_Toc164242313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6D396DA" w14:textId="0B8616AC" w:rsidR="00853523" w:rsidRDefault="00853523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64242314" w:history="1">
                        <w:r w:rsidRPr="00963405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_Toc164242314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E4EF1F3" w14:textId="7E02EA1B" w:rsidR="00853523" w:rsidRDefault="00853523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64242315" w:history="1">
                        <w:r w:rsidRPr="00963405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_Toc164242315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5A4DF6D" w14:textId="09D5C26F" w:rsidR="00853523" w:rsidRDefault="00853523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64242316" w:history="1">
                        <w:r w:rsidRPr="00963405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_Toc164242316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11C44DE" w14:textId="559BE887" w:rsidR="00853523" w:rsidRDefault="00853523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64242317" w:history="1">
                        <w:r w:rsidRPr="00963405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_Toc164242317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48AE48C" w14:textId="196AECB8" w:rsidR="00853523" w:rsidRDefault="00853523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64242318" w:history="1">
                        <w:r w:rsidRPr="00963405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_Toc164242318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F6E97EA" w14:textId="72F7FE2A" w:rsidR="00853523" w:rsidRDefault="00853523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64242319" w:history="1">
                        <w:r w:rsidRPr="00963405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_Toc164242319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0C6C9AB" w14:textId="1F9FADC5" w:rsidR="00853523" w:rsidRDefault="00853523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64242320" w:history="1">
                        <w:r w:rsidRPr="00963405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_Toc164242320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53380E9" w14:textId="58A6645F" w:rsidR="00853523" w:rsidRDefault="00853523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64242321" w:history="1">
                        <w:r w:rsidRPr="00963405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_Toc164242321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7B8533F" w14:textId="43E531AD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48231178" w14:textId="77777777" w:rsidR="00F448BC" w:rsidRDefault="00F448BC" w:rsidP="00A5373F"/>
        </w:tc>
      </w:tr>
      <w:tr w:rsidR="00F448BC" w14:paraId="27F7E09F" w14:textId="77777777" w:rsidTr="00BE081A">
        <w:trPr>
          <w:cantSplit/>
          <w:trHeight w:val="3924"/>
        </w:trPr>
        <w:tc>
          <w:tcPr>
            <w:tcW w:w="6285" w:type="dxa"/>
          </w:tcPr>
          <w:p w14:paraId="40CA5990" w14:textId="3AB2C1F3" w:rsidR="00C27B5D" w:rsidRDefault="00853523" w:rsidP="00C27B5D">
            <w:pPr>
              <w:pStyle w:val="Heading1"/>
            </w:pPr>
            <w:bookmarkStart w:id="0" w:name="_Toc164242307"/>
            <w:r>
              <w:t>Description</w:t>
            </w:r>
            <w:bookmarkEnd w:id="0"/>
          </w:p>
          <w:p w14:paraId="2DDAC3C1" w14:textId="581C8222" w:rsidR="00F448BC" w:rsidRPr="00E65D6E" w:rsidRDefault="00853523" w:rsidP="00FF408C">
            <w:r>
              <w:t>No Data</w:t>
            </w:r>
          </w:p>
        </w:tc>
        <w:tc>
          <w:tcPr>
            <w:tcW w:w="4713" w:type="dxa"/>
            <w:vMerge/>
          </w:tcPr>
          <w:p w14:paraId="3C947FCE" w14:textId="77777777" w:rsidR="00F448BC" w:rsidRPr="00A33AA4" w:rsidRDefault="00F448BC" w:rsidP="00840CC7">
            <w:pPr>
              <w:pStyle w:val="TOC3"/>
            </w:pPr>
          </w:p>
        </w:tc>
      </w:tr>
    </w:tbl>
    <w:p w14:paraId="6B7104FB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35A7CA71" w14:textId="77777777" w:rsidTr="00DD03CF">
        <w:tc>
          <w:tcPr>
            <w:tcW w:w="11016" w:type="dxa"/>
          </w:tcPr>
          <w:p w14:paraId="69D90D7D" w14:textId="5348A0D1" w:rsidR="00343025" w:rsidRDefault="00853523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164242308"/>
            <w:r>
              <w:lastRenderedPageBreak/>
              <w:t>Assumptions</w:t>
            </w:r>
            <w:bookmarkEnd w:id="4"/>
          </w:p>
          <w:p w14:paraId="2A16542B" w14:textId="358762FD" w:rsidR="00A96F2C" w:rsidRDefault="00A96F2C" w:rsidP="00A96F2C"/>
        </w:tc>
      </w:tr>
    </w:tbl>
    <w:p w14:paraId="010E1C35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3EB2327B" w14:textId="77777777" w:rsidTr="00ED5A01">
        <w:tc>
          <w:tcPr>
            <w:tcW w:w="11016" w:type="dxa"/>
          </w:tcPr>
          <w:p w14:paraId="155CD7DA" w14:textId="1A330E77" w:rsidR="00FF408C" w:rsidRDefault="00853523" w:rsidP="00FF408C">
            <w:pPr>
              <w:pStyle w:val="Heading1"/>
            </w:pPr>
            <w:bookmarkStart w:id="5" w:name="_Toc164242309"/>
            <w:r>
              <w:t>Model Information</w:t>
            </w:r>
            <w:bookmarkEnd w:id="5"/>
          </w:p>
          <w:p w14:paraId="25D17B53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6C306B28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4D3B66AA" w14:textId="77777777" w:rsidTr="00077EA0">
                    <w:tc>
                      <w:tcPr>
                        <w:tcW w:w="8640" w:type="dxa"/>
                      </w:tcPr>
                      <w:p w14:paraId="7074D5CF" w14:textId="30110950" w:rsidR="00077EA0" w:rsidRDefault="00853523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189F0F2B" wp14:editId="662E372E">
                              <wp:extent cx="5349240" cy="3338830"/>
                              <wp:effectExtent l="0" t="0" r="3810" b="0"/>
                              <wp:docPr id="1196251904" name="Picture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96251904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33388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7ADE5EBF" w14:textId="28449F13" w:rsidR="00C16188" w:rsidRDefault="00853523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beam with hole</w:t>
                  </w:r>
                </w:p>
                <w:p w14:paraId="3FE5C12B" w14:textId="5B194BEC" w:rsidR="00C16188" w:rsidRDefault="00853523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44E693BC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88BC3E3" w14:textId="4DBAE3AD" w:rsidR="00C16188" w:rsidRPr="0044448A" w:rsidRDefault="00853523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6A260021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CBE7CF2" w14:textId="173C62E4" w:rsidR="00C16188" w:rsidRDefault="00853523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2CC2E1A" w14:textId="600CE30F" w:rsidR="00C16188" w:rsidRDefault="0085352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E115B49" w14:textId="7AEAADEE" w:rsidR="00C16188" w:rsidRDefault="0085352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AE7D011" w14:textId="0B054E34" w:rsidR="00C16188" w:rsidRDefault="0085352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14:paraId="37B70D61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EDFD7AA" w14:textId="6F3A0600" w:rsidR="00C16188" w:rsidRDefault="00853523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Cut-Extrude1</w:t>
                  </w:r>
                </w:p>
                <w:p w14:paraId="7C618140" w14:textId="5F1BA3E8" w:rsidR="004B3022" w:rsidRPr="0044448A" w:rsidRDefault="00853523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26BE8E7" wp14:editId="4AB3937E">
                        <wp:extent cx="1562735" cy="975360"/>
                        <wp:effectExtent l="0" t="0" r="0" b="0"/>
                        <wp:docPr id="197000946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7000946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753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3A8750D" w14:textId="02378DBA" w:rsidR="00C16188" w:rsidRPr="0044448A" w:rsidRDefault="0085352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9D25262" w14:textId="77777777" w:rsidR="00853523" w:rsidRDefault="0085352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Mass:75.4881 kg</w:t>
                  </w:r>
                </w:p>
                <w:p w14:paraId="3ED17067" w14:textId="77777777" w:rsidR="00853523" w:rsidRDefault="0085352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Volume:0.00980365 m^3</w:t>
                  </w:r>
                </w:p>
                <w:p w14:paraId="2B6512DB" w14:textId="77777777" w:rsidR="00853523" w:rsidRDefault="0085352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Density:7,700 kg/m^3</w:t>
                  </w:r>
                </w:p>
                <w:p w14:paraId="5C424F32" w14:textId="77777777" w:rsidR="00853523" w:rsidRDefault="0085352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Weight:739.783 N</w:t>
                  </w:r>
                </w:p>
                <w:p w14:paraId="309F56DB" w14:textId="5F911793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40E1C43" w14:textId="77777777" w:rsidR="00853523" w:rsidRDefault="0085352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C:\Users\user\OneDrive\Documenten\Adobe\beam with hole.SLDPRT</w:t>
                  </w:r>
                </w:p>
                <w:p w14:paraId="6BD3CEF2" w14:textId="1C5F076A" w:rsidR="00C16188" w:rsidRPr="0044448A" w:rsidRDefault="0085352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Apr 17 09:39:36 2024</w:t>
                  </w:r>
                </w:p>
              </w:tc>
            </w:tr>
          </w:tbl>
          <w:p w14:paraId="55AF3C89" w14:textId="24B5D4C7" w:rsidR="00FF408C" w:rsidRDefault="00FF408C" w:rsidP="00A96F2C"/>
        </w:tc>
      </w:tr>
    </w:tbl>
    <w:p w14:paraId="554762F0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5E294F" w14:paraId="6916C5ED" w14:textId="77777777" w:rsidTr="005E294F">
        <w:tc>
          <w:tcPr>
            <w:tcW w:w="11016" w:type="dxa"/>
          </w:tcPr>
          <w:p w14:paraId="2EAB6B41" w14:textId="07C7238A" w:rsidR="00B35001" w:rsidRPr="00B35001" w:rsidRDefault="00853523" w:rsidP="00B35001">
            <w:pPr>
              <w:pStyle w:val="Heading1"/>
            </w:pPr>
            <w:bookmarkStart w:id="6" w:name="_Toc164242310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185"/>
              <w:gridCol w:w="5353"/>
            </w:tblGrid>
            <w:tr w:rsidR="00B35001" w14:paraId="3FCDBB59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13E5CD5" w14:textId="2A938B0C" w:rsidR="00B35001" w:rsidRDefault="00853523" w:rsidP="005E294F">
                  <w:r>
                    <w:t>Study name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07BFE0B" w14:textId="2C7667B8" w:rsidR="00B35001" w:rsidRDefault="0085352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beam with hole</w:t>
                  </w:r>
                </w:p>
              </w:tc>
            </w:tr>
            <w:tr w:rsidR="00853523" w14:paraId="5AB7C858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4BDA8A4" w14:textId="578DC9B5" w:rsidR="00853523" w:rsidRDefault="00853523" w:rsidP="005E294F">
                  <w:r>
                    <w:t>Analysis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AFB6E00" w14:textId="75801A9D" w:rsidR="00853523" w:rsidRDefault="00853523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853523" w14:paraId="0C8806BC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592067" w14:textId="59771EDB" w:rsidR="00853523" w:rsidRDefault="00853523" w:rsidP="005E294F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3CF4CC" w14:textId="49E7991D" w:rsidR="00853523" w:rsidRDefault="0085352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853523" w14:paraId="31FD63CD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11077B" w14:textId="60EA6B1D" w:rsidR="00853523" w:rsidRDefault="00853523" w:rsidP="005E294F">
                  <w:r>
                    <w:t xml:space="preserve">Thermal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58B3FA" w14:textId="1C1C27DB" w:rsidR="00853523" w:rsidRDefault="00853523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853523" w14:paraId="75775CB3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DA8F60" w14:textId="7F2C393B" w:rsidR="00853523" w:rsidRDefault="00853523" w:rsidP="005E294F">
                  <w:r>
                    <w:t>Thermal option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EBB60A4" w14:textId="5E9C9686" w:rsidR="00853523" w:rsidRDefault="0085352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853523" w14:paraId="40B732ED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D141771" w14:textId="4F298B88" w:rsidR="00853523" w:rsidRDefault="00853523" w:rsidP="005E294F">
                  <w:r>
                    <w:t>Zero strain 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6D411AE" w14:textId="07DACDA8" w:rsidR="00853523" w:rsidRDefault="00853523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853523" w14:paraId="18E8561A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B163B59" w14:textId="243BD068" w:rsidR="00853523" w:rsidRDefault="00853523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EF99B4" w14:textId="25B6D8A9" w:rsidR="00853523" w:rsidRDefault="0085352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853523" w14:paraId="271FE1BF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7E8857" w14:textId="0D242EA9" w:rsidR="00853523" w:rsidRDefault="00853523" w:rsidP="005E294F">
                  <w:r>
                    <w:t>Solver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0416080" w14:textId="401ECDCE" w:rsidR="00853523" w:rsidRDefault="00853523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853523" w14:paraId="23A6EE13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380F1DC" w14:textId="56080706" w:rsidR="00853523" w:rsidRDefault="00853523" w:rsidP="005E294F">
                  <w:r>
                    <w:t xml:space="preserve">Inplane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CB3B19" w14:textId="0D024CE5" w:rsidR="00853523" w:rsidRDefault="0085352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853523" w14:paraId="6BF59D4B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676FC4" w14:textId="48A02F98" w:rsidR="00853523" w:rsidRDefault="00853523" w:rsidP="005E294F">
                  <w:r>
                    <w:t xml:space="preserve">Soft Spring: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379902" w14:textId="444EC30B" w:rsidR="00853523" w:rsidRDefault="00853523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853523" w14:paraId="2789F02E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5E2072" w14:textId="71CFEC99" w:rsidR="00853523" w:rsidRDefault="00853523" w:rsidP="005E294F">
                  <w:r>
                    <w:t xml:space="preserve">Inertial Relief: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E0F99BF" w14:textId="50B4AC42" w:rsidR="00853523" w:rsidRDefault="0085352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853523" w14:paraId="06196001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7DAEB37" w14:textId="1684B1F9" w:rsidR="00853523" w:rsidRDefault="00853523" w:rsidP="005E294F">
                  <w:r>
                    <w:t>Incompatible bonding options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47E8DFA" w14:textId="7BAC6C5A" w:rsidR="00853523" w:rsidRDefault="00853523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853523" w14:paraId="1AF80E1A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DD327A" w14:textId="3941B7FD" w:rsidR="00853523" w:rsidRDefault="00853523" w:rsidP="005E294F">
                  <w:r>
                    <w:t>Large 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3E673DF" w14:textId="293C35C2" w:rsidR="00853523" w:rsidRDefault="0085352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853523" w14:paraId="3EC7AFFB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DADD04" w14:textId="0DB71677" w:rsidR="00853523" w:rsidRDefault="00853523" w:rsidP="005E294F">
                  <w:r>
                    <w:t>Compute free body forces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5DD52C" w14:textId="43E58462" w:rsidR="00853523" w:rsidRDefault="00853523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853523" w14:paraId="076A7C7A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7D78EDA" w14:textId="1B35FB23" w:rsidR="00853523" w:rsidRDefault="00853523" w:rsidP="005E294F">
                  <w:r>
                    <w:t>Friction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900707" w14:textId="00F024A4" w:rsidR="00853523" w:rsidRDefault="0085352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853523" w14:paraId="35EFBF59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E59E63" w14:textId="498C7F51" w:rsidR="00853523" w:rsidRDefault="00853523" w:rsidP="005E294F">
                  <w:r>
                    <w:t xml:space="preserve">Use Adaptive Method: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FA0DCA" w14:textId="2DFD12EE" w:rsidR="00853523" w:rsidRDefault="00853523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853523" w14:paraId="2F823EB0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A5038D5" w14:textId="32ABB357" w:rsidR="00853523" w:rsidRDefault="00853523" w:rsidP="005E294F">
                  <w:r>
                    <w:t>Result folder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A14288" w14:textId="000BDC70" w:rsidR="00853523" w:rsidRDefault="00853523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(C:\Users\user\OneDrive\Documenten\Adobe)</w:t>
                  </w:r>
                </w:p>
              </w:tc>
            </w:tr>
          </w:tbl>
          <w:p w14:paraId="1ADB45F0" w14:textId="6529634B" w:rsidR="005E294F" w:rsidRDefault="005E294F" w:rsidP="00A96F2C"/>
        </w:tc>
      </w:tr>
      <w:bookmarkEnd w:id="1"/>
      <w:bookmarkEnd w:id="2"/>
      <w:bookmarkEnd w:id="3"/>
    </w:tbl>
    <w:p w14:paraId="29B408B7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F33129" w14:paraId="29CD6250" w14:textId="77777777" w:rsidTr="00E80CD9">
        <w:tc>
          <w:tcPr>
            <w:tcW w:w="11016" w:type="dxa"/>
          </w:tcPr>
          <w:p w14:paraId="7ABF125E" w14:textId="60BE9D6B" w:rsidR="00F33129" w:rsidRPr="00B35001" w:rsidRDefault="00853523" w:rsidP="000A7C6B">
            <w:pPr>
              <w:pStyle w:val="Heading1"/>
            </w:pPr>
            <w:bookmarkStart w:id="7" w:name="_Toc164242311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92"/>
              <w:gridCol w:w="5246"/>
            </w:tblGrid>
            <w:tr w:rsidR="00F33129" w14:paraId="4F813771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30A1B4" w14:textId="13BB54A6" w:rsidR="00F33129" w:rsidRDefault="00853523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7B82C1D" w14:textId="0659BBB0" w:rsidR="00F33129" w:rsidRDefault="008535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853523" w14:paraId="3EDC8C83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9E315CC" w14:textId="2E075A0E" w:rsidR="00853523" w:rsidRDefault="00853523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C80109" w14:textId="6B16841B" w:rsidR="00853523" w:rsidRDefault="00853523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853523" w14:paraId="09903766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53D636C" w14:textId="7CA9EFBC" w:rsidR="00853523" w:rsidRDefault="00853523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1BD391" w14:textId="1E5EFB88" w:rsidR="00853523" w:rsidRDefault="008535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853523" w14:paraId="78065333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E47222" w14:textId="25B2B973" w:rsidR="00853523" w:rsidRDefault="00853523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FB700B" w14:textId="5481363C" w:rsidR="00853523" w:rsidRDefault="00853523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853523" w14:paraId="62DD649D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23E99B" w14:textId="6269D7DD" w:rsidR="00853523" w:rsidRDefault="00853523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C5D733" w14:textId="118B2AA8" w:rsidR="00853523" w:rsidRDefault="008535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7398038E" w14:textId="23CFFAE5" w:rsidR="00F33129" w:rsidRDefault="00F33129" w:rsidP="000A7C6B"/>
        </w:tc>
      </w:tr>
    </w:tbl>
    <w:p w14:paraId="47415720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43FBE8D5" w14:textId="77777777" w:rsidTr="005273D5">
        <w:trPr>
          <w:trHeight w:val="4158"/>
        </w:trPr>
        <w:tc>
          <w:tcPr>
            <w:tcW w:w="11136" w:type="dxa"/>
          </w:tcPr>
          <w:p w14:paraId="30B84C14" w14:textId="2A5BF9FF" w:rsidR="00E80CD9" w:rsidRPr="00AC3438" w:rsidRDefault="00853523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164242312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7E73370B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94B72DC" w14:textId="7D181907" w:rsidR="00E80CD9" w:rsidRPr="003E6C57" w:rsidRDefault="00853523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E82225C" w14:textId="2FBF9EE0" w:rsidR="00E80CD9" w:rsidRPr="003E6C57" w:rsidRDefault="00853523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16D055A" w14:textId="33047E26" w:rsidR="00E80CD9" w:rsidRPr="003E6C57" w:rsidRDefault="00853523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6EEAE958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251389D3" w14:textId="44705908" w:rsidR="00E80CD9" w:rsidRPr="00577134" w:rsidRDefault="00853523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25145828" wp14:editId="228B07B6">
                        <wp:extent cx="1904365" cy="1188720"/>
                        <wp:effectExtent l="0" t="0" r="635" b="0"/>
                        <wp:docPr id="1377688379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77688379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88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0FCCE460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99B1B9F" w14:textId="4C16B021" w:rsidR="00E80CD9" w:rsidRPr="00BE6656" w:rsidRDefault="00853523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E7F96E6" w14:textId="60497F6C" w:rsidR="00E80CD9" w:rsidRPr="00BE6656" w:rsidRDefault="0085352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Alloy Steel</w:t>
                        </w:r>
                      </w:p>
                    </w:tc>
                  </w:tr>
                  <w:tr w:rsidR="00853523" w:rsidRPr="00577134" w14:paraId="1AA1AB1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A97886C" w14:textId="472DE64D" w:rsidR="00853523" w:rsidRDefault="0085352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25965C2" w14:textId="46E8FA5A" w:rsidR="00853523" w:rsidRDefault="0085352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853523" w:rsidRPr="00577134" w14:paraId="6BC8C7CA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C102BDA" w14:textId="10A5875F" w:rsidR="00853523" w:rsidRDefault="0085352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36F3172" w14:textId="39470C12" w:rsidR="00853523" w:rsidRDefault="0085352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853523" w:rsidRPr="00577134" w14:paraId="42B41DC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32438DA" w14:textId="12E78E73" w:rsidR="00853523" w:rsidRDefault="0085352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FA5B23F" w14:textId="585090DE" w:rsidR="00853523" w:rsidRDefault="0085352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6.20422e+08 N/m^2</w:t>
                        </w:r>
                      </w:p>
                    </w:tc>
                  </w:tr>
                  <w:tr w:rsidR="00853523" w:rsidRPr="00577134" w14:paraId="2ADB90A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7A22D4C" w14:textId="444A3389" w:rsidR="00853523" w:rsidRDefault="0085352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3B0A5F6" w14:textId="6DA7DDD1" w:rsidR="00853523" w:rsidRDefault="0085352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7.23826e+08 N/m^2</w:t>
                        </w:r>
                      </w:p>
                    </w:tc>
                  </w:tr>
                  <w:tr w:rsidR="00853523" w:rsidRPr="00577134" w14:paraId="33C19B0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5DB4930" w14:textId="2565EBC2" w:rsidR="00853523" w:rsidRDefault="0085352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893A8DA" w14:textId="5212477E" w:rsidR="00853523" w:rsidRDefault="0085352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853523" w:rsidRPr="00577134" w14:paraId="1D49D6C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2EF01D7" w14:textId="34C0EB48" w:rsidR="00853523" w:rsidRDefault="0085352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6267B02" w14:textId="680EE6F8" w:rsidR="00853523" w:rsidRDefault="0085352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 w:rsidR="00853523" w:rsidRPr="00577134" w14:paraId="3C61401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37F56BF" w14:textId="79E3C961" w:rsidR="00853523" w:rsidRDefault="0085352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72FB5E1" w14:textId="32B17C16" w:rsidR="00853523" w:rsidRDefault="0085352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7,700 kg/m^3</w:t>
                        </w:r>
                      </w:p>
                    </w:tc>
                  </w:tr>
                  <w:tr w:rsidR="00853523" w:rsidRPr="00577134" w14:paraId="7589764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2945DE8" w14:textId="358B6141" w:rsidR="00853523" w:rsidRDefault="0085352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0E392F4" w14:textId="3F1EBDF9" w:rsidR="00853523" w:rsidRDefault="0085352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7.9e+10 N/m^2</w:t>
                        </w:r>
                      </w:p>
                    </w:tc>
                  </w:tr>
                  <w:tr w:rsidR="00853523" w:rsidRPr="00577134" w14:paraId="73ED6C7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5F00509" w14:textId="7666D962" w:rsidR="00853523" w:rsidRDefault="0085352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3FE0AB3" w14:textId="62AE81CE" w:rsidR="00853523" w:rsidRDefault="0085352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1.3e-05 /Kelvin</w:t>
                        </w:r>
                      </w:p>
                    </w:tc>
                  </w:tr>
                </w:tbl>
                <w:p w14:paraId="42620327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451FC58F" w14:textId="099B3CDD" w:rsidR="00E80CD9" w:rsidRPr="00577134" w:rsidRDefault="008535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1(Cut-Extrude1)(Part2)</w:t>
                  </w:r>
                </w:p>
              </w:tc>
            </w:tr>
            <w:tr w:rsidR="00E80CD9" w:rsidRPr="000841BF" w14:paraId="18414326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6674572D" w14:textId="2B1E92D4" w:rsidR="00E80CD9" w:rsidRPr="000841BF" w:rsidRDefault="00853523" w:rsidP="000A7C6B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6B054383" w14:textId="5803DEFD" w:rsidR="00E80CD9" w:rsidRDefault="00E80CD9" w:rsidP="000A7C6B"/>
        </w:tc>
      </w:tr>
      <w:bookmarkEnd w:id="8"/>
      <w:bookmarkEnd w:id="9"/>
      <w:bookmarkEnd w:id="10"/>
    </w:tbl>
    <w:p w14:paraId="3220111E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72BF452C" w14:textId="77777777" w:rsidTr="00452CBC">
        <w:tc>
          <w:tcPr>
            <w:tcW w:w="11016" w:type="dxa"/>
          </w:tcPr>
          <w:p w14:paraId="133D684B" w14:textId="1E6D3190" w:rsidR="005273D5" w:rsidRPr="00AF1A58" w:rsidRDefault="00853523" w:rsidP="000A7C6B">
            <w:pPr>
              <w:pStyle w:val="Heading1"/>
              <w:rPr>
                <w:b w:val="0"/>
                <w:bCs w:val="0"/>
              </w:rPr>
            </w:pPr>
            <w:bookmarkStart w:id="12" w:name="_Toc164242313"/>
            <w:r>
              <w:rPr>
                <w:rStyle w:val="Strong"/>
              </w:rPr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853523" w14:paraId="1A00DAC0" w14:textId="77777777" w:rsidTr="00364C6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35D6C828" w14:textId="2CD8D554" w:rsidR="00853523" w:rsidRPr="004E282D" w:rsidRDefault="00853523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0BC9883E" w14:textId="6CE08B1D" w:rsidR="00853523" w:rsidRPr="004E282D" w:rsidRDefault="00853523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3792E8FC" w14:textId="77C92990" w:rsidR="00853523" w:rsidRPr="004E282D" w:rsidRDefault="00853523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853523" w14:paraId="7C0439B4" w14:textId="77777777" w:rsidTr="002462D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2DD4AB01" w14:textId="40F84207" w:rsidR="00853523" w:rsidRPr="00AD5FBA" w:rsidRDefault="00853523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52B10221" w14:textId="5C4CCBB8" w:rsidR="00853523" w:rsidRPr="006208CB" w:rsidRDefault="00853523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0930289D" wp14:editId="06A27C66">
                        <wp:extent cx="1772285" cy="1106170"/>
                        <wp:effectExtent l="0" t="0" r="0" b="0"/>
                        <wp:docPr id="219667177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966717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106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853523" w14:paraId="636F019E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511555E8" w14:textId="469D12B9" w:rsidR="00853523" w:rsidRPr="00BE6656" w:rsidRDefault="00853523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A8D8D35" w14:textId="12E41FE5" w:rsidR="00853523" w:rsidRPr="00154A1A" w:rsidRDefault="0085352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853523" w14:paraId="6935978E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98B148A" w14:textId="48042449" w:rsidR="00853523" w:rsidRDefault="00853523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79FD185" w14:textId="61F0EE77" w:rsidR="00853523" w:rsidRDefault="0085352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2D5048C3" w14:textId="77777777" w:rsidR="00853523" w:rsidRPr="004C6DEB" w:rsidRDefault="00853523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38B1B100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49269890" w14:textId="5FE3FD99" w:rsidR="003F154A" w:rsidRPr="003F154A" w:rsidRDefault="00853523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01FF2A97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8B7B4FC" w14:textId="2A05BC25" w:rsidR="003F154A" w:rsidRDefault="00853523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AA71E3B" w14:textId="253CE071" w:rsidR="003F154A" w:rsidRDefault="00853523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83FB2D9" w14:textId="2A253AD2" w:rsidR="003F154A" w:rsidRDefault="00853523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EBCFA83" w14:textId="623F92E4" w:rsidR="003F154A" w:rsidRDefault="00853523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22E3389A" w14:textId="779A7B60" w:rsidR="003F154A" w:rsidRDefault="00853523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21F8DF0F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51190A3" w14:textId="3CF1307B" w:rsidR="003F154A" w:rsidRDefault="00853523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DE69661" w14:textId="7EAC2FDD" w:rsidR="003F154A" w:rsidRPr="00EF37BF" w:rsidRDefault="00853523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0.569031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223FDEE" w14:textId="2F08769D" w:rsidR="003F154A" w:rsidRPr="00EF37BF" w:rsidRDefault="00853523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9,999.94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9D13C27" w14:textId="734B2EF6" w:rsidR="003F154A" w:rsidRDefault="00853523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-0.0825195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AFD497C" w14:textId="68217328" w:rsidR="003F154A" w:rsidRPr="00EF37BF" w:rsidRDefault="00853523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9,999.94</w:t>
                        </w:r>
                      </w:p>
                    </w:tc>
                  </w:tr>
                  <w:tr w:rsidR="00935682" w14:paraId="103E7242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3920116" w14:textId="0BDDB8AD" w:rsidR="00935682" w:rsidRDefault="00853523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340A37F" w14:textId="2EB526A0" w:rsidR="00935682" w:rsidRDefault="00853523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1CD3EAB" w14:textId="72BB4192" w:rsidR="00935682" w:rsidRDefault="00853523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9E9DF98" w14:textId="26557D05" w:rsidR="00935682" w:rsidRDefault="00853523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C3389E8" w14:textId="664BB433" w:rsidR="00935682" w:rsidRDefault="00853523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46B213E2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13E0160F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853523" w14:paraId="040D4302" w14:textId="77777777" w:rsidTr="00C119F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6BAF4C0" w14:textId="0C996123" w:rsidR="00853523" w:rsidRPr="004E282D" w:rsidRDefault="00853523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D4C1F2D" w14:textId="1E101420" w:rsidR="00853523" w:rsidRPr="004E282D" w:rsidRDefault="00853523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2B981292" w14:textId="7166EE8F" w:rsidR="00853523" w:rsidRPr="004E282D" w:rsidRDefault="00853523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853523" w14:paraId="29B19A24" w14:textId="77777777" w:rsidTr="00A7228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0BD060A6" w14:textId="2B27CCA9" w:rsidR="00853523" w:rsidRPr="00F42DD1" w:rsidRDefault="00853523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54186744" w14:textId="08E0ABAE" w:rsidR="00853523" w:rsidRPr="006208CB" w:rsidRDefault="00853523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2E26DD25" wp14:editId="02656363">
                        <wp:extent cx="1907540" cy="1190625"/>
                        <wp:effectExtent l="0" t="0" r="0" b="9525"/>
                        <wp:docPr id="1490003054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90003054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190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853523" w14:paraId="310439E2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5FD65E8E" w14:textId="69FDB89B" w:rsidR="00853523" w:rsidRPr="00BE6656" w:rsidRDefault="00853523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DF66818" w14:textId="459FF404" w:rsidR="00853523" w:rsidRPr="00B77EA3" w:rsidRDefault="0085352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853523" w14:paraId="1D9AED5D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8696DA1" w14:textId="5B90C82C" w:rsidR="00853523" w:rsidRDefault="00853523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F9FB978" w14:textId="5C5C3373" w:rsidR="00853523" w:rsidRDefault="0085352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853523" w14:paraId="5A9E3359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D02BA12" w14:textId="0224B2AE" w:rsidR="00853523" w:rsidRDefault="00853523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CA90128" w14:textId="54E76C6A" w:rsidR="00853523" w:rsidRDefault="0085352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10,000 N</w:t>
                        </w:r>
                      </w:p>
                    </w:tc>
                  </w:tr>
                </w:tbl>
                <w:p w14:paraId="1292ED98" w14:textId="77777777" w:rsidR="00853523" w:rsidRDefault="00853523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3F7125AD" w14:textId="37408BC7" w:rsidR="005273D5" w:rsidRDefault="005273D5" w:rsidP="000A7C6B">
            <w:pPr>
              <w:rPr>
                <w:rStyle w:val="Strong"/>
              </w:rPr>
            </w:pPr>
          </w:p>
        </w:tc>
      </w:tr>
    </w:tbl>
    <w:p w14:paraId="2ECD9555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4E675409" w14:textId="77777777" w:rsidTr="005B3D16">
        <w:tc>
          <w:tcPr>
            <w:tcW w:w="11016" w:type="dxa"/>
          </w:tcPr>
          <w:p w14:paraId="1FE6AA88" w14:textId="4510680E" w:rsidR="00132707" w:rsidRDefault="00132707" w:rsidP="000A7C6B">
            <w:pPr>
              <w:pStyle w:val="Heading1"/>
            </w:pPr>
            <w:r>
              <w:lastRenderedPageBreak/>
              <w:br w:type="page"/>
            </w:r>
            <w:bookmarkStart w:id="13" w:name="_Toc164242314"/>
            <w:r w:rsidR="00853523">
              <w:t>Connector Definitions</w:t>
            </w:r>
            <w:bookmarkEnd w:id="13"/>
          </w:p>
          <w:p w14:paraId="1F548427" w14:textId="2174B2E9" w:rsidR="00132707" w:rsidRDefault="00853523" w:rsidP="000A7C6B">
            <w:r>
              <w:t>No Data</w:t>
            </w:r>
          </w:p>
          <w:p w14:paraId="085E8FD5" w14:textId="423F26C9" w:rsidR="00EF37BF" w:rsidRPr="009C0A33" w:rsidRDefault="00EF37BF" w:rsidP="000A7C6B"/>
          <w:p w14:paraId="498D2A7D" w14:textId="77777777" w:rsidR="000F2729" w:rsidRDefault="000F2729" w:rsidP="000A7C6B"/>
          <w:p w14:paraId="47A3DAC5" w14:textId="0BBFD087" w:rsidR="00E12C21" w:rsidRDefault="00E12C21" w:rsidP="000A7C6B"/>
          <w:p w14:paraId="6AE5D97B" w14:textId="77777777" w:rsidR="00D72EE8" w:rsidRDefault="00D72EE8" w:rsidP="00D72EE8"/>
          <w:p w14:paraId="0ED538F3" w14:textId="58AF86E9" w:rsidR="00D72EE8" w:rsidRPr="009C0A33" w:rsidRDefault="00D72EE8" w:rsidP="00D72EE8"/>
          <w:p w14:paraId="33FB653B" w14:textId="7BEF8488" w:rsidR="00132707" w:rsidRDefault="00132707" w:rsidP="000A7C6B"/>
        </w:tc>
      </w:tr>
    </w:tbl>
    <w:p w14:paraId="6D0FC1AC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4BB29159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085CC9D" w14:textId="070B176E" w:rsidR="00104BD8" w:rsidRDefault="00853523" w:rsidP="000A7C6B">
            <w:pPr>
              <w:pStyle w:val="Heading1"/>
            </w:pPr>
            <w:bookmarkStart w:id="14" w:name="_Toc164242315"/>
            <w:r>
              <w:t>Interaction Information</w:t>
            </w:r>
            <w:bookmarkEnd w:id="14"/>
          </w:p>
          <w:p w14:paraId="78075083" w14:textId="2A255F14" w:rsidR="00104BD8" w:rsidRDefault="00853523" w:rsidP="000A7C6B">
            <w:r>
              <w:t>No Data</w:t>
            </w:r>
          </w:p>
          <w:p w14:paraId="48674F54" w14:textId="49BBC187" w:rsidR="00104BD8" w:rsidRDefault="00104BD8" w:rsidP="000A7C6B">
            <w:pPr>
              <w:rPr>
                <w:rStyle w:val="A3"/>
              </w:rPr>
            </w:pPr>
          </w:p>
          <w:p w14:paraId="3E5B32A4" w14:textId="77777777" w:rsidR="00104BD8" w:rsidRDefault="00104BD8" w:rsidP="000A7C6B"/>
        </w:tc>
      </w:tr>
    </w:tbl>
    <w:p w14:paraId="1C7EE005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5D98B497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A64EDBE" w14:textId="605D3969" w:rsidR="00A61A59" w:rsidRDefault="00853523" w:rsidP="000A7C6B">
            <w:pPr>
              <w:pStyle w:val="Heading1"/>
            </w:pPr>
            <w:bookmarkStart w:id="15" w:name="_Toc164242316"/>
            <w:r>
              <w:t>Mesh information</w:t>
            </w:r>
            <w:bookmarkEnd w:id="15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46438BA4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D016845" w14:textId="3718EA49" w:rsidR="00A9531D" w:rsidRDefault="00853523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09D52A" w14:textId="397CA68A" w:rsidR="00A9531D" w:rsidRDefault="0085352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853523" w14:paraId="5700B0DF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FFD90B" w14:textId="508E3500" w:rsidR="00853523" w:rsidRDefault="00853523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362A47" w14:textId="7A94209B" w:rsidR="00853523" w:rsidRDefault="0085352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853523" w14:paraId="3B5F220C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35B949" w14:textId="4BA9FA81" w:rsidR="00853523" w:rsidRDefault="00853523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11EA88" w14:textId="52FC0007" w:rsidR="00853523" w:rsidRDefault="0085352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853523" w14:paraId="63EC717C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530D4B" w14:textId="00CA9870" w:rsidR="00853523" w:rsidRDefault="00853523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31BB54" w14:textId="7746B3DC" w:rsidR="00853523" w:rsidRDefault="0085352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21.4057 mm</w:t>
                  </w:r>
                </w:p>
              </w:tc>
            </w:tr>
            <w:tr w:rsidR="00853523" w14:paraId="1D413561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76FBC4" w14:textId="69A99EC1" w:rsidR="00853523" w:rsidRDefault="00853523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9A5808B" w14:textId="2B3C4E1F" w:rsidR="00853523" w:rsidRDefault="0085352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7.13516 mm</w:t>
                  </w:r>
                </w:p>
              </w:tc>
            </w:tr>
            <w:tr w:rsidR="00853523" w14:paraId="5E57033B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ABB93D4" w14:textId="4B23D981" w:rsidR="00853523" w:rsidRDefault="00853523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922FD2A" w14:textId="395C195B" w:rsidR="00853523" w:rsidRDefault="0085352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2850F52F" w14:textId="77777777" w:rsidR="00690657" w:rsidRDefault="00690657" w:rsidP="00690657"/>
          <w:p w14:paraId="44DAE769" w14:textId="1768E76B" w:rsidR="00A9531D" w:rsidRPr="00690657" w:rsidRDefault="00853523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6BE6CD39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CEC9118" w14:textId="1298E39B" w:rsidR="007107BE" w:rsidRDefault="00853523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A87196A" w14:textId="2603E24B" w:rsidR="007107BE" w:rsidRDefault="0085352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15544</w:t>
                  </w:r>
                </w:p>
              </w:tc>
            </w:tr>
            <w:tr w:rsidR="00853523" w14:paraId="2DA9ACBE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E533E19" w14:textId="6154C6D8" w:rsidR="00853523" w:rsidRDefault="00853523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A8223F1" w14:textId="0C5D33CC" w:rsidR="00853523" w:rsidRDefault="0085352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9896</w:t>
                  </w:r>
                </w:p>
              </w:tc>
            </w:tr>
            <w:tr w:rsidR="00853523" w14:paraId="269CC524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B217B7" w14:textId="6743ABBA" w:rsidR="00853523" w:rsidRDefault="00853523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544AC8F" w14:textId="2A1FDA82" w:rsidR="00853523" w:rsidRDefault="0085352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4.8319</w:t>
                  </w:r>
                </w:p>
              </w:tc>
            </w:tr>
            <w:tr w:rsidR="00853523" w14:paraId="6B51BB97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0C24354" w14:textId="39967ED3" w:rsidR="00853523" w:rsidRDefault="00853523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9DC9C1" w14:textId="5D8C3EF1" w:rsidR="00853523" w:rsidRDefault="0085352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99.7</w:t>
                  </w:r>
                </w:p>
              </w:tc>
            </w:tr>
            <w:tr w:rsidR="00853523" w14:paraId="2025A8D6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860C547" w14:textId="5FCAD768" w:rsidR="00853523" w:rsidRDefault="00853523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37D11ED" w14:textId="03B69D6E" w:rsidR="00853523" w:rsidRDefault="0085352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853523" w14:paraId="6E7CA7DE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E9CB99" w14:textId="3F40E849" w:rsidR="00853523" w:rsidRDefault="00853523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349D20" w14:textId="381BFD14" w:rsidR="00853523" w:rsidRDefault="0085352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853523" w14:paraId="71EA4ABF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63C7DD0" w14:textId="44426784" w:rsidR="00853523" w:rsidRDefault="00853523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B36302" w14:textId="4289FC9C" w:rsidR="00853523" w:rsidRDefault="0085352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00:00:02</w:t>
                  </w:r>
                </w:p>
              </w:tc>
            </w:tr>
            <w:tr w:rsidR="00853523" w14:paraId="7F406D25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CB67C4" w14:textId="65A816DB" w:rsidR="00853523" w:rsidRDefault="00853523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58B5B9" w14:textId="77777777" w:rsidR="00853523" w:rsidRDefault="0085352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54C32614" w14:textId="689C3EFB" w:rsidR="00A61A59" w:rsidRPr="00F077CB" w:rsidRDefault="00A61A59" w:rsidP="000A7C6B"/>
        </w:tc>
      </w:tr>
    </w:tbl>
    <w:p w14:paraId="4654F134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5EB6C74F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3B62464" w14:textId="3B5C9FE0" w:rsidR="002C53F9" w:rsidRDefault="00853523" w:rsidP="000A7C6B">
            <w:pPr>
              <w:pStyle w:val="Heading1"/>
            </w:pPr>
            <w:bookmarkStart w:id="16" w:name="_Toc164242317"/>
            <w:r>
              <w:lastRenderedPageBreak/>
              <w:t>Sensor Details</w:t>
            </w:r>
            <w:bookmarkEnd w:id="16"/>
          </w:p>
          <w:p w14:paraId="759E8DE7" w14:textId="3FD06FED" w:rsidR="002C53F9" w:rsidRPr="00F077CB" w:rsidRDefault="00853523" w:rsidP="000A7C6B">
            <w:r>
              <w:t>No Data</w:t>
            </w:r>
          </w:p>
        </w:tc>
      </w:tr>
    </w:tbl>
    <w:p w14:paraId="25090D39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22023341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674D1048" w14:textId="75420ED8" w:rsidR="005F5B79" w:rsidRDefault="00853523" w:rsidP="000A7C6B">
            <w:pPr>
              <w:pStyle w:val="Heading1"/>
            </w:pPr>
            <w:bookmarkStart w:id="17" w:name="_Toc164242318"/>
            <w:r>
              <w:t>Resultant Forces</w:t>
            </w:r>
            <w:bookmarkEnd w:id="17"/>
          </w:p>
          <w:p w14:paraId="12768C6D" w14:textId="7978EDE4" w:rsidR="005F5B79" w:rsidRPr="000B04D4" w:rsidRDefault="00853523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46300125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8F5E525" w14:textId="72281610" w:rsidR="005F5B79" w:rsidRDefault="00853523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C64BB72" w14:textId="115CB318" w:rsidR="005F5B79" w:rsidRDefault="0085352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F77D9AE" w14:textId="40E2CB79" w:rsidR="005F5B79" w:rsidRDefault="0085352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3E6DD2D" w14:textId="68FBF39C" w:rsidR="005F5B79" w:rsidRDefault="0085352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ABFCFA7" w14:textId="77DC7980" w:rsidR="005F5B79" w:rsidRDefault="0085352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B8E1E5F" w14:textId="27DC48D9" w:rsidR="005F5B79" w:rsidRDefault="0085352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440BF239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AA8D22A" w14:textId="06E35DCD" w:rsidR="005F5B79" w:rsidRPr="004D2956" w:rsidRDefault="00853523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9937A68" w14:textId="2C4F4EDA" w:rsidR="005F5B79" w:rsidRPr="004D2956" w:rsidRDefault="008535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9CBF03A" w14:textId="57A4BFE4" w:rsidR="005F5B79" w:rsidRPr="004D2956" w:rsidRDefault="008535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0.569031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FCBB212" w14:textId="24BD8F60" w:rsidR="005F5B79" w:rsidRPr="004D2956" w:rsidRDefault="008535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9,999.94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47B1D94" w14:textId="602E10AB" w:rsidR="005F5B79" w:rsidRPr="004D2956" w:rsidRDefault="008535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-0.0825195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22A83B7" w14:textId="48E36481" w:rsidR="005F5B79" w:rsidRPr="004D2956" w:rsidRDefault="008535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9,999.94</w:t>
                  </w:r>
                </w:p>
              </w:tc>
            </w:tr>
          </w:tbl>
          <w:p w14:paraId="19586062" w14:textId="73CDA7C7" w:rsidR="005F5B79" w:rsidRPr="000B04D4" w:rsidRDefault="00853523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2F9F6DF6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E7643C0" w14:textId="2A44D4DC" w:rsidR="005F5B79" w:rsidRDefault="00853523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A1206C6" w14:textId="393D4895" w:rsidR="005F5B79" w:rsidRDefault="0085352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09AB4AB" w14:textId="517440BB" w:rsidR="005F5B79" w:rsidRDefault="0085352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A11DCB0" w14:textId="73116407" w:rsidR="005F5B79" w:rsidRDefault="0085352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A4C1A3C" w14:textId="3B6819BC" w:rsidR="005F5B79" w:rsidRDefault="0085352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49768E2" w14:textId="1FAE8049" w:rsidR="005F5B79" w:rsidRDefault="0085352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2D4EEDA2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24A3144" w14:textId="2DA6C4E7" w:rsidR="005F5B79" w:rsidRPr="004D2956" w:rsidRDefault="00853523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350A856" w14:textId="7F1642C8" w:rsidR="005F5B79" w:rsidRPr="004D2956" w:rsidRDefault="008535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856D2A6" w14:textId="73E43546" w:rsidR="005F5B79" w:rsidRPr="004D2956" w:rsidRDefault="008535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5DBD0E6" w14:textId="7D375487" w:rsidR="005F5B79" w:rsidRPr="004D2956" w:rsidRDefault="008535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CE9A992" w14:textId="23B02627" w:rsidR="005F5B79" w:rsidRPr="004D2956" w:rsidRDefault="008535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B1B31B7" w14:textId="047C2918" w:rsidR="005F5B79" w:rsidRPr="004D2956" w:rsidRDefault="0085352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47FF2383" w14:textId="77777777" w:rsidR="005F5B79" w:rsidRDefault="005F5B79" w:rsidP="000A7C6B"/>
        </w:tc>
      </w:tr>
      <w:tr w:rsidR="005F5B79" w14:paraId="5F214931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49751636" w14:textId="22D533A8" w:rsidR="00C6072D" w:rsidRPr="000B04D4" w:rsidRDefault="00853523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12352B75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BE1E80A" w14:textId="66427FF9" w:rsidR="00C6072D" w:rsidRDefault="00853523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48F99FB" w14:textId="4DE4C118" w:rsidR="00C6072D" w:rsidRDefault="0085352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412FD8F" w14:textId="1BC4BFD9" w:rsidR="00C6072D" w:rsidRDefault="0085352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7964CD0" w14:textId="6F42E12E" w:rsidR="00C6072D" w:rsidRDefault="0085352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C0D96AF" w14:textId="7A4663C6" w:rsidR="00C6072D" w:rsidRDefault="0085352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05AB095" w14:textId="75E38573" w:rsidR="00C6072D" w:rsidRDefault="00853523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3790CC86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CD0ED7D" w14:textId="203451B8" w:rsidR="00C6072D" w:rsidRPr="004D2956" w:rsidRDefault="00853523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633A0EA" w14:textId="5BD09A0C" w:rsidR="00C6072D" w:rsidRPr="004D2956" w:rsidRDefault="0085352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5B0F5F1" w14:textId="66009DDA" w:rsidR="00C6072D" w:rsidRPr="004D2956" w:rsidRDefault="0085352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0.804934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0D7FC97" w14:textId="73C5A309" w:rsidR="00C6072D" w:rsidRPr="004D2956" w:rsidRDefault="0085352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-0.558834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901DEC1" w14:textId="796E9BDD" w:rsidR="00C6072D" w:rsidRPr="004D2956" w:rsidRDefault="0085352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3.36758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7CB9144" w14:textId="34839359" w:rsidR="00C6072D" w:rsidRPr="004D2956" w:rsidRDefault="0085352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3.50725</w:t>
                  </w:r>
                </w:p>
              </w:tc>
            </w:tr>
          </w:tbl>
          <w:p w14:paraId="4902FCF5" w14:textId="63D9B5A7" w:rsidR="00C6072D" w:rsidRPr="000B04D4" w:rsidRDefault="00853523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44D9D23C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2AF1966" w14:textId="45BAE6FB" w:rsidR="00C6072D" w:rsidRDefault="00853523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26E2216" w14:textId="5DF09D75" w:rsidR="00C6072D" w:rsidRDefault="0085352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61EA37F" w14:textId="6B7EEC61" w:rsidR="00C6072D" w:rsidRDefault="0085352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073227E" w14:textId="5F87DED5" w:rsidR="00C6072D" w:rsidRDefault="0085352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BFF1011" w14:textId="6918D3D9" w:rsidR="00C6072D" w:rsidRDefault="0085352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3184347" w14:textId="027E8767" w:rsidR="00C6072D" w:rsidRDefault="0085352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2017D687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36320A9" w14:textId="2E3C046D" w:rsidR="00C6072D" w:rsidRPr="004D2956" w:rsidRDefault="00853523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CE8DD92" w14:textId="72D58318" w:rsidR="00C6072D" w:rsidRPr="004D2956" w:rsidRDefault="0085352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C88EC5A" w14:textId="7F3F4477" w:rsidR="00C6072D" w:rsidRPr="004D2956" w:rsidRDefault="0085352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BE00905" w14:textId="7A7C7FD2" w:rsidR="00C6072D" w:rsidRPr="004D2956" w:rsidRDefault="0085352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CC6D3DE" w14:textId="78841B52" w:rsidR="00C6072D" w:rsidRPr="004D2956" w:rsidRDefault="0085352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2BAB754" w14:textId="4B1D2281" w:rsidR="00C6072D" w:rsidRPr="004D2956" w:rsidRDefault="0085352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18250443" w14:textId="377BE28D" w:rsidR="005F5B79" w:rsidRDefault="005F5B79" w:rsidP="000A7C6B"/>
        </w:tc>
      </w:tr>
      <w:bookmarkEnd w:id="18"/>
      <w:bookmarkEnd w:id="19"/>
      <w:bookmarkEnd w:id="20"/>
    </w:tbl>
    <w:p w14:paraId="1B01C840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324A009F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41F8C73" w14:textId="420E37C3" w:rsidR="0050542D" w:rsidRPr="00853523" w:rsidRDefault="00853523" w:rsidP="00853523">
            <w:pPr>
              <w:pStyle w:val="Heading1"/>
            </w:pPr>
            <w:bookmarkStart w:id="21" w:name="_Toc164242319"/>
            <w:r>
              <w:t>Beams</w:t>
            </w:r>
            <w:bookmarkEnd w:id="21"/>
          </w:p>
          <w:p w14:paraId="22B5C4C2" w14:textId="0582C782" w:rsidR="00EC2432" w:rsidRDefault="00853523" w:rsidP="000A7C6B">
            <w:r>
              <w:rPr>
                <w:sz w:val="24"/>
                <w:szCs w:val="24"/>
              </w:rPr>
              <w:t>No Data</w:t>
            </w:r>
          </w:p>
        </w:tc>
      </w:tr>
    </w:tbl>
    <w:p w14:paraId="5C06ABCD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6056612B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6F9C1BA" w14:textId="18200ABA" w:rsidR="00EC2432" w:rsidRDefault="00853523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164242320"/>
            <w:r>
              <w:lastRenderedPageBreak/>
              <w:t>Study Results</w:t>
            </w:r>
            <w:bookmarkEnd w:id="25"/>
          </w:p>
          <w:p w14:paraId="704F9968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288"/>
              <w:gridCol w:w="2831"/>
              <w:gridCol w:w="2720"/>
              <w:gridCol w:w="2699"/>
            </w:tblGrid>
            <w:tr w:rsidR="00853523" w14:paraId="7240803D" w14:textId="77777777" w:rsidTr="00BE342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BF6F0C3" w14:textId="11E72267" w:rsidR="00853523" w:rsidRDefault="00853523" w:rsidP="00853523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B7F339E" w14:textId="30524286" w:rsidR="00853523" w:rsidRDefault="00853523" w:rsidP="0085352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9EC18E1" w14:textId="3ED2B4FE" w:rsidR="00853523" w:rsidRDefault="00853523" w:rsidP="0085352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11833979" w14:textId="3BC1A7A3" w:rsidR="00853523" w:rsidRDefault="00853523" w:rsidP="0085352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853523" w14:paraId="5F7CB6E5" w14:textId="77777777" w:rsidTr="00BE342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F84A796" w14:textId="7A0DF0B0" w:rsidR="00853523" w:rsidRPr="004D2956" w:rsidRDefault="00853523" w:rsidP="00853523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F1DF00D" w14:textId="00DB3A28" w:rsidR="00853523" w:rsidRPr="004D2956" w:rsidRDefault="00853523" w:rsidP="008535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1AE4612" w14:textId="77777777" w:rsidR="00853523" w:rsidRDefault="00853523" w:rsidP="008535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1.793e+03N/m^2</w:t>
                  </w:r>
                </w:p>
                <w:p w14:paraId="0A8ECBF0" w14:textId="15C2D67E" w:rsidR="00853523" w:rsidRPr="004D2956" w:rsidRDefault="00853523" w:rsidP="008535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3158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086DC66" w14:textId="77777777" w:rsidR="00853523" w:rsidRDefault="00853523" w:rsidP="008535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3.227e+07N/m^2</w:t>
                  </w:r>
                </w:p>
                <w:p w14:paraId="233265EB" w14:textId="00C22FA4" w:rsidR="00853523" w:rsidRPr="004D2956" w:rsidRDefault="00853523" w:rsidP="008535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</w:t>
                  </w:r>
                </w:p>
              </w:tc>
            </w:tr>
            <w:tr w:rsidR="00853523" w14:paraId="53D5E809" w14:textId="77777777" w:rsidTr="00BE342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E8156D1" w14:textId="199E6230" w:rsidR="00853523" w:rsidRDefault="00853523" w:rsidP="00853523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6C297B0D" wp14:editId="072BB38A">
                        <wp:extent cx="6858000" cy="3509010"/>
                        <wp:effectExtent l="0" t="0" r="0" b="0"/>
                        <wp:docPr id="415955466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5955466" name="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09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2EC71C8" w14:textId="5A6C0E00" w:rsidR="00853523" w:rsidRPr="004D2956" w:rsidRDefault="00853523" w:rsidP="0085352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beam with hole-beam with hole-Stress-Stress1</w:t>
                  </w:r>
                </w:p>
              </w:tc>
            </w:tr>
          </w:tbl>
          <w:p w14:paraId="5FA1D9A3" w14:textId="77777777" w:rsidR="00853523" w:rsidRDefault="00853523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700"/>
              <w:gridCol w:w="3235"/>
              <w:gridCol w:w="2499"/>
              <w:gridCol w:w="2104"/>
            </w:tblGrid>
            <w:tr w:rsidR="00853523" w14:paraId="371375D5" w14:textId="77777777" w:rsidTr="00BE342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1859D42" w14:textId="100C87D4" w:rsidR="00853523" w:rsidRDefault="00853523" w:rsidP="00853523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DEEB522" w14:textId="29F6A3A6" w:rsidR="00853523" w:rsidRDefault="00853523" w:rsidP="0085352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9A7B01F" w14:textId="360139E4" w:rsidR="00853523" w:rsidRDefault="00853523" w:rsidP="0085352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011C55C7" w14:textId="4B67A096" w:rsidR="00853523" w:rsidRDefault="00853523" w:rsidP="0085352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853523" w14:paraId="4B5061BF" w14:textId="77777777" w:rsidTr="00BE342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09C2B40" w14:textId="49EC7DAC" w:rsidR="00853523" w:rsidRPr="004D2956" w:rsidRDefault="00853523" w:rsidP="00853523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233DE0B" w14:textId="1B25F7D3" w:rsidR="00853523" w:rsidRPr="004D2956" w:rsidRDefault="00853523" w:rsidP="008535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3DBE743" w14:textId="77777777" w:rsidR="00853523" w:rsidRDefault="00853523" w:rsidP="008535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1AD9EA6C" w14:textId="0643DBFF" w:rsidR="00853523" w:rsidRPr="004D2956" w:rsidRDefault="00853523" w:rsidP="008535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3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E3FCA2D" w14:textId="77777777" w:rsidR="00853523" w:rsidRDefault="00853523" w:rsidP="008535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7.451e-01mm</w:t>
                  </w:r>
                </w:p>
                <w:p w14:paraId="3502E678" w14:textId="403BD16D" w:rsidR="00853523" w:rsidRPr="004D2956" w:rsidRDefault="00853523" w:rsidP="008535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9</w:t>
                  </w:r>
                </w:p>
              </w:tc>
            </w:tr>
            <w:tr w:rsidR="00853523" w14:paraId="3AB46845" w14:textId="77777777" w:rsidTr="00BE342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5C2BDE7" w14:textId="6634303B" w:rsidR="00853523" w:rsidRDefault="00853523" w:rsidP="00853523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7B2B3726" wp14:editId="67C6CCEA">
                        <wp:extent cx="6858000" cy="3509010"/>
                        <wp:effectExtent l="0" t="0" r="0" b="0"/>
                        <wp:docPr id="1907987356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07987356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09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AFC4372" w14:textId="0F8A1BE6" w:rsidR="00853523" w:rsidRPr="004D2956" w:rsidRDefault="00853523" w:rsidP="0085352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beam with hole-beam with hole-Displacement-Displacement1</w:t>
                  </w:r>
                </w:p>
              </w:tc>
            </w:tr>
          </w:tbl>
          <w:p w14:paraId="64DDF21F" w14:textId="77777777" w:rsidR="00853523" w:rsidRDefault="00853523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3320"/>
              <w:gridCol w:w="2399"/>
              <w:gridCol w:w="2377"/>
            </w:tblGrid>
            <w:tr w:rsidR="00853523" w14:paraId="65CD3380" w14:textId="77777777" w:rsidTr="00BE342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B7ABDA0" w14:textId="4B6C4582" w:rsidR="00853523" w:rsidRDefault="00853523" w:rsidP="00853523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EC96AFB" w14:textId="6345B885" w:rsidR="00853523" w:rsidRDefault="00853523" w:rsidP="0085352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01A0071" w14:textId="0937CE11" w:rsidR="00853523" w:rsidRDefault="00853523" w:rsidP="0085352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408FC033" w14:textId="52CE51E9" w:rsidR="00853523" w:rsidRDefault="00853523" w:rsidP="0085352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853523" w14:paraId="1623D499" w14:textId="77777777" w:rsidTr="00BE342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C3DA093" w14:textId="59A69956" w:rsidR="00853523" w:rsidRPr="004D2956" w:rsidRDefault="00853523" w:rsidP="00853523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345F089" w14:textId="4FA7FC63" w:rsidR="00853523" w:rsidRPr="004D2956" w:rsidRDefault="00853523" w:rsidP="008535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202BD04" w14:textId="77777777" w:rsidR="00853523" w:rsidRDefault="00853523" w:rsidP="008535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2.818e-09</w:t>
                  </w:r>
                </w:p>
                <w:p w14:paraId="1D29760A" w14:textId="0E1A0CA3" w:rsidR="00853523" w:rsidRPr="004D2956" w:rsidRDefault="00853523" w:rsidP="008535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4303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74DE6B0" w14:textId="77777777" w:rsidR="00853523" w:rsidRDefault="00853523" w:rsidP="008535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1.103e-04</w:t>
                  </w:r>
                </w:p>
                <w:p w14:paraId="5AA20EEF" w14:textId="7297C0CE" w:rsidR="00853523" w:rsidRPr="004D2956" w:rsidRDefault="00853523" w:rsidP="008535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2793</w:t>
                  </w:r>
                </w:p>
              </w:tc>
            </w:tr>
            <w:tr w:rsidR="00853523" w14:paraId="64CE24EE" w14:textId="77777777" w:rsidTr="00BE342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79FA907" w14:textId="7186577F" w:rsidR="00853523" w:rsidRDefault="00853523" w:rsidP="00853523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49D7A5BD" wp14:editId="4B84D4D4">
                        <wp:extent cx="6858000" cy="3509010"/>
                        <wp:effectExtent l="0" t="0" r="0" b="0"/>
                        <wp:docPr id="236904458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6904458" name="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09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3245B44" w14:textId="220A18B5" w:rsidR="00853523" w:rsidRPr="004D2956" w:rsidRDefault="00853523" w:rsidP="0085352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beam with hole-beam with hole-Strain-Strain1</w:t>
                  </w:r>
                </w:p>
              </w:tc>
            </w:tr>
          </w:tbl>
          <w:p w14:paraId="459F5D24" w14:textId="77777777" w:rsidR="00853523" w:rsidRDefault="00853523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3399"/>
              <w:gridCol w:w="7139"/>
            </w:tblGrid>
            <w:tr w:rsidR="00853523" w14:paraId="256F8EC9" w14:textId="77777777" w:rsidTr="0085352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63D8E4D" w14:textId="78D478F9" w:rsidR="00853523" w:rsidRDefault="00853523" w:rsidP="00853523">
                  <w:r>
                    <w:lastRenderedPageBreak/>
                    <w:t>Name</w:t>
                  </w:r>
                </w:p>
              </w:tc>
              <w:tc>
                <w:tcPr>
                  <w:tcW w:w="799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4A5BDCF" w14:textId="0BDCC046" w:rsidR="00853523" w:rsidRDefault="00853523" w:rsidP="0085352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</w:tr>
            <w:tr w:rsidR="00853523" w14:paraId="6243C3EA" w14:textId="77777777" w:rsidTr="002C152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3C56DAA" w14:textId="70F3A1BD" w:rsidR="00853523" w:rsidRPr="004D2956" w:rsidRDefault="00853523" w:rsidP="00853523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Displacement1{1}</w:t>
                  </w:r>
                </w:p>
              </w:tc>
              <w:tc>
                <w:tcPr>
                  <w:tcW w:w="799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AEA1C12" w14:textId="1C26CBA8" w:rsidR="00853523" w:rsidRPr="004D2956" w:rsidRDefault="00853523" w:rsidP="0085352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Deformed shape</w:t>
                  </w:r>
                </w:p>
              </w:tc>
            </w:tr>
            <w:tr w:rsidR="00853523" w14:paraId="2966DCB9" w14:textId="77777777" w:rsidTr="00853523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38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CBFDEFE" w14:textId="0D27D9FA" w:rsidR="00853523" w:rsidRDefault="00853523" w:rsidP="00853523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4CE1FBD9" wp14:editId="49F82EC2">
                        <wp:extent cx="6858000" cy="3509010"/>
                        <wp:effectExtent l="0" t="0" r="0" b="0"/>
                        <wp:docPr id="858292742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58292742" name=""/>
                                <pic:cNvPicPr/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09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7DAA132" w14:textId="515918AB" w:rsidR="00853523" w:rsidRPr="004D2956" w:rsidRDefault="00853523" w:rsidP="0085352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beam with hole-beam with hole-Displacement-Displacement1{1}</w:t>
                  </w:r>
                </w:p>
              </w:tc>
            </w:tr>
          </w:tbl>
          <w:p w14:paraId="64061964" w14:textId="77777777" w:rsidR="00853523" w:rsidRPr="000B04D4" w:rsidRDefault="00853523" w:rsidP="000A7C6B"/>
          <w:bookmarkEnd w:id="22"/>
          <w:bookmarkEnd w:id="23"/>
          <w:bookmarkEnd w:id="24"/>
          <w:p w14:paraId="75EEAC56" w14:textId="53D25EEA" w:rsidR="00EC2432" w:rsidRDefault="00EC2432" w:rsidP="000A7C6B"/>
        </w:tc>
      </w:tr>
    </w:tbl>
    <w:p w14:paraId="6CDA8742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14:paraId="2550C7E9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64B6439" w14:textId="5FFD2A89" w:rsidR="000B1701" w:rsidRDefault="00853523" w:rsidP="00853523">
            <w:pPr>
              <w:pStyle w:val="Heading1"/>
            </w:pPr>
            <w:bookmarkStart w:id="26" w:name="_Toc164242321"/>
            <w:r>
              <w:t>Conclusion</w:t>
            </w:r>
            <w:bookmarkEnd w:id="26"/>
          </w:p>
        </w:tc>
      </w:tr>
    </w:tbl>
    <w:p w14:paraId="5F7CBBB6" w14:textId="0B4671BD" w:rsidR="00AC3438" w:rsidRPr="00AC3438" w:rsidRDefault="00AC3438" w:rsidP="00FE0924"/>
    <w:sectPr w:rsidR="00AC3438" w:rsidRPr="00AC3438" w:rsidSect="00853523">
      <w:footerReference w:type="default" r:id="rId17"/>
      <w:footerReference w:type="first" r:id="rId1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A03ABD" w14:textId="77777777" w:rsidR="00853523" w:rsidRDefault="00853523" w:rsidP="00F25CD7">
      <w:pPr>
        <w:spacing w:after="0" w:line="240" w:lineRule="auto"/>
      </w:pPr>
      <w:r>
        <w:separator/>
      </w:r>
    </w:p>
  </w:endnote>
  <w:endnote w:type="continuationSeparator" w:id="0">
    <w:p w14:paraId="19D53657" w14:textId="77777777" w:rsidR="00853523" w:rsidRDefault="00853523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12602BAF" w14:textId="77777777" w:rsidTr="003E1AE9">
      <w:tc>
        <w:tcPr>
          <w:tcW w:w="867" w:type="pct"/>
        </w:tcPr>
        <w:p w14:paraId="672F05C8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427ED2D2" wp14:editId="166AAB1E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11FDC96A" w14:textId="76AB32DD" w:rsidR="00FD315C" w:rsidRDefault="00853523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50248F5E" w14:textId="313B7A13" w:rsidR="00FD315C" w:rsidRDefault="00853523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beam with hole</w:t>
          </w:r>
        </w:p>
      </w:tc>
      <w:tc>
        <w:tcPr>
          <w:tcW w:w="0" w:type="auto"/>
          <w:vAlign w:val="bottom"/>
        </w:tcPr>
        <w:p w14:paraId="259CFB44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0E789319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3E2D8A06" w14:textId="77777777" w:rsidTr="00BF0BC4">
      <w:tc>
        <w:tcPr>
          <w:tcW w:w="1908" w:type="dxa"/>
        </w:tcPr>
        <w:p w14:paraId="699578D1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153355CC" wp14:editId="6D6F39EA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2648D3E0" w14:textId="2A1EBB0B" w:rsidR="00FD315C" w:rsidRDefault="00853523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52F50C12" w14:textId="59C64417" w:rsidR="00FD315C" w:rsidRDefault="00853523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beam with hole</w:t>
          </w:r>
        </w:p>
      </w:tc>
      <w:tc>
        <w:tcPr>
          <w:tcW w:w="360" w:type="dxa"/>
          <w:vAlign w:val="bottom"/>
        </w:tcPr>
        <w:p w14:paraId="1DDCE442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7414DE0B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22F5C2" w14:textId="77777777" w:rsidR="00853523" w:rsidRDefault="00853523" w:rsidP="00F25CD7">
      <w:pPr>
        <w:spacing w:after="0" w:line="240" w:lineRule="auto"/>
      </w:pPr>
      <w:r>
        <w:separator/>
      </w:r>
    </w:p>
  </w:footnote>
  <w:footnote w:type="continuationSeparator" w:id="0">
    <w:p w14:paraId="717F8C60" w14:textId="77777777" w:rsidR="00853523" w:rsidRDefault="00853523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523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3523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74E71"/>
  <w15:docId w15:val="{E56EDF4E-AF54-45F4-80E8-ED629FA0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0</TotalTime>
  <Pages>9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Kenedy</dc:creator>
  <cp:lastModifiedBy>dusabe kenedy</cp:lastModifiedBy>
  <cp:revision>1</cp:revision>
  <dcterms:created xsi:type="dcterms:W3CDTF">2024-04-17T08:31:00Z</dcterms:created>
  <dcterms:modified xsi:type="dcterms:W3CDTF">2024-04-17T08:31:00Z</dcterms:modified>
</cp:coreProperties>
</file>